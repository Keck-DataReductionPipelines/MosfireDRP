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8E1152" w14:textId="77777777" w:rsidR="00682631" w:rsidRDefault="008E10F5" w:rsidP="00DD2B68">
      <w:pPr>
        <w:pStyle w:val="Title"/>
        <w:rPr>
          <w:rStyle w:val="BookTitle"/>
        </w:rPr>
      </w:pPr>
      <w:r w:rsidRPr="0092522C">
        <w:rPr>
          <w:rStyle w:val="BookTitle"/>
        </w:rPr>
        <w:t xml:space="preserve">MOSFIRE </w:t>
      </w:r>
      <w:r w:rsidR="00682631">
        <w:rPr>
          <w:rStyle w:val="BookTitle"/>
        </w:rPr>
        <w:t xml:space="preserve">Spectroscopy </w:t>
      </w:r>
      <w:r w:rsidRPr="0092522C">
        <w:rPr>
          <w:rStyle w:val="BookTitle"/>
        </w:rPr>
        <w:t xml:space="preserve">Data Reduction Pipeline: </w:t>
      </w:r>
    </w:p>
    <w:p w14:paraId="113020F7" w14:textId="043B331C" w:rsidR="008E10F5" w:rsidRPr="0092522C" w:rsidRDefault="008E10F5" w:rsidP="00DD2B68">
      <w:pPr>
        <w:pStyle w:val="Title"/>
        <w:rPr>
          <w:rStyle w:val="BookTitle"/>
        </w:rPr>
      </w:pPr>
      <w:r w:rsidRPr="0092522C">
        <w:rPr>
          <w:rStyle w:val="BookTitle"/>
        </w:rPr>
        <w:t>User Manual</w:t>
      </w:r>
    </w:p>
    <w:p w14:paraId="7E6D51BC" w14:textId="5BE09623" w:rsidR="008E10F5" w:rsidRPr="0092522C" w:rsidRDefault="005074C2" w:rsidP="00DD2B68">
      <w:pPr>
        <w:pStyle w:val="Subtitle"/>
      </w:pPr>
      <w:r>
        <w:t>The MOSFIRE DRP development team</w:t>
      </w:r>
    </w:p>
    <w:p w14:paraId="7A86F48A" w14:textId="69F0F0B3" w:rsidR="008E10F5" w:rsidRPr="0069297E" w:rsidRDefault="00344E5C" w:rsidP="0069297E">
      <w:pPr>
        <w:pStyle w:val="Subtitle"/>
        <w:jc w:val="right"/>
        <w:rPr>
          <w:rStyle w:val="BookTitle"/>
          <w:b w:val="0"/>
          <w:bCs w:val="0"/>
          <w:smallCaps w:val="0"/>
          <w:spacing w:val="0"/>
        </w:rPr>
      </w:pPr>
      <w:r>
        <w:t>June 18</w:t>
      </w:r>
      <w:r w:rsidR="008E10F5" w:rsidRPr="0092522C">
        <w:t>, 201</w:t>
      </w:r>
      <w:r>
        <w:t>5</w:t>
      </w:r>
    </w:p>
    <w:p w14:paraId="51ECADC8" w14:textId="02DE3B4F" w:rsidR="005074C2" w:rsidRDefault="005074C2" w:rsidP="00DD2B68">
      <w:pPr>
        <w:pStyle w:val="Heading1"/>
      </w:pPr>
      <w:r>
        <w:t>Changes in version 2.0</w:t>
      </w:r>
    </w:p>
    <w:p w14:paraId="76F3D278" w14:textId="7095ED39" w:rsidR="005074C2" w:rsidRDefault="005074C2" w:rsidP="005074C2">
      <w:pPr>
        <w:pStyle w:val="Firstparagraph"/>
      </w:pPr>
      <w:r>
        <w:t>TBD</w:t>
      </w:r>
    </w:p>
    <w:p w14:paraId="229606F7" w14:textId="56DE23D9" w:rsidR="005074C2" w:rsidRDefault="005074C2" w:rsidP="005074C2">
      <w:pPr>
        <w:pStyle w:val="ListParagraph"/>
        <w:numPr>
          <w:ilvl w:val="0"/>
          <w:numId w:val="41"/>
        </w:numPr>
      </w:pPr>
      <w:r>
        <w:t>Added ability to reduce long2pos and long2pos_specphot</w:t>
      </w:r>
    </w:p>
    <w:p w14:paraId="30340630" w14:textId="06E7A3E5" w:rsidR="005074C2" w:rsidRDefault="005074C2" w:rsidP="005074C2">
      <w:pPr>
        <w:pStyle w:val="ListParagraph"/>
        <w:numPr>
          <w:ilvl w:val="0"/>
          <w:numId w:val="41"/>
        </w:numPr>
      </w:pPr>
      <w:r>
        <w:t>Added ability to reduce longslit data</w:t>
      </w:r>
    </w:p>
    <w:p w14:paraId="23120F74" w14:textId="77777777" w:rsidR="005074C2" w:rsidRDefault="005074C2" w:rsidP="005074C2"/>
    <w:p w14:paraId="600C843F" w14:textId="77777777" w:rsidR="005074C2" w:rsidRPr="005074C2" w:rsidRDefault="005074C2" w:rsidP="005074C2"/>
    <w:p w14:paraId="2C18B118" w14:textId="48C471E2" w:rsidR="000821AE" w:rsidRDefault="000821AE" w:rsidP="00DD2B68">
      <w:pPr>
        <w:pStyle w:val="Heading1"/>
      </w:pPr>
      <w:r>
        <w:t>Changes</w:t>
      </w:r>
    </w:p>
    <w:p w14:paraId="7B15FC1D" w14:textId="25E5D692" w:rsidR="001F610E" w:rsidRDefault="001F610E" w:rsidP="000821AE">
      <w:pPr>
        <w:pStyle w:val="Firstparagraph"/>
      </w:pPr>
      <w:r>
        <w:t xml:space="preserve">MAJOR </w:t>
      </w:r>
      <w:r w:rsidR="007100E7">
        <w:t xml:space="preserve">BUGFIXES: </w:t>
      </w:r>
    </w:p>
    <w:p w14:paraId="4C374B5F" w14:textId="77777777" w:rsidR="001F610E" w:rsidRDefault="003C1885" w:rsidP="001F610E">
      <w:pPr>
        <w:pStyle w:val="Firstparagraph"/>
        <w:numPr>
          <w:ilvl w:val="0"/>
          <w:numId w:val="22"/>
        </w:numPr>
      </w:pPr>
      <w:r>
        <w:t>Major bug with EPS and VAR files</w:t>
      </w:r>
      <w:r w:rsidR="001F610E">
        <w:t xml:space="preserve"> where values were off by factor of 2.</w:t>
      </w:r>
      <w:r>
        <w:t xml:space="preserve">. </w:t>
      </w:r>
    </w:p>
    <w:p w14:paraId="7D656AF0" w14:textId="77777777" w:rsidR="001F610E" w:rsidRDefault="005C7384" w:rsidP="001F610E">
      <w:pPr>
        <w:pStyle w:val="Firstparagraph"/>
        <w:numPr>
          <w:ilvl w:val="0"/>
          <w:numId w:val="22"/>
        </w:numPr>
      </w:pPr>
      <w:r>
        <w:t>Fixed some documentation issues in the *Driver.py files</w:t>
      </w:r>
      <w:r w:rsidR="003C1885">
        <w:t xml:space="preserve">. </w:t>
      </w:r>
      <w:r w:rsidR="001F610E">
        <w:t xml:space="preserve">The position of the object in the final rectified file should be good to within one pixel. </w:t>
      </w:r>
    </w:p>
    <w:p w14:paraId="27920AC2" w14:textId="77777777" w:rsidR="00745798" w:rsidRDefault="001F610E" w:rsidP="001F610E">
      <w:pPr>
        <w:pStyle w:val="Firstparagraph"/>
        <w:numPr>
          <w:ilvl w:val="0"/>
          <w:numId w:val="22"/>
        </w:numPr>
      </w:pPr>
      <w:r>
        <w:t xml:space="preserve">Corrected bug with Neon lamp and Argon lamps being misidentified. </w:t>
      </w:r>
    </w:p>
    <w:p w14:paraId="08C4097E" w14:textId="77777777" w:rsidR="00745798" w:rsidRDefault="001F610E" w:rsidP="001F610E">
      <w:pPr>
        <w:pStyle w:val="Firstparagraph"/>
        <w:numPr>
          <w:ilvl w:val="0"/>
          <w:numId w:val="22"/>
        </w:numPr>
      </w:pPr>
      <w:r>
        <w:t xml:space="preserve">During longslit reductions the flat field is now applied to the reduced spectra. </w:t>
      </w:r>
    </w:p>
    <w:p w14:paraId="7A93AB87" w14:textId="77777777" w:rsidR="00745798" w:rsidRDefault="001F610E" w:rsidP="001F610E">
      <w:pPr>
        <w:pStyle w:val="Firstparagraph"/>
        <w:numPr>
          <w:ilvl w:val="0"/>
          <w:numId w:val="22"/>
        </w:numPr>
      </w:pPr>
      <w:r>
        <w:t xml:space="preserve">During the interactive wavelength step the user presses \ to fit the spectrum. </w:t>
      </w:r>
    </w:p>
    <w:p w14:paraId="6954D8B0" w14:textId="77777777" w:rsidR="00745798" w:rsidRDefault="00745798" w:rsidP="001F610E">
      <w:pPr>
        <w:pStyle w:val="Firstparagraph"/>
        <w:numPr>
          <w:ilvl w:val="0"/>
          <w:numId w:val="22"/>
        </w:numPr>
      </w:pPr>
      <w:r>
        <w:t>R</w:t>
      </w:r>
      <w:r w:rsidR="001F610E">
        <w:t xml:space="preserve">enaming </w:t>
      </w:r>
      <w:r>
        <w:t xml:space="preserve">and unit changes in almost all </w:t>
      </w:r>
      <w:r w:rsidR="001F610E">
        <w:t xml:space="preserve">output files. Pipeline now writes itime files. </w:t>
      </w:r>
    </w:p>
    <w:p w14:paraId="4ED858B5" w14:textId="77777777" w:rsidR="00745798" w:rsidRDefault="001F610E" w:rsidP="001F610E">
      <w:pPr>
        <w:pStyle w:val="Firstparagraph"/>
        <w:numPr>
          <w:ilvl w:val="0"/>
          <w:numId w:val="22"/>
        </w:numPr>
      </w:pPr>
      <w:r>
        <w:t xml:space="preserve">Pipeline now has a work around in the case of vignetted slit (doesn’t destroy the rest of the reductions).  </w:t>
      </w:r>
    </w:p>
    <w:p w14:paraId="4A4EB6B7" w14:textId="5CCFFBA2" w:rsidR="000821AE" w:rsidRDefault="001F610E" w:rsidP="001F610E">
      <w:pPr>
        <w:pStyle w:val="Firstparagraph"/>
        <w:numPr>
          <w:ilvl w:val="0"/>
          <w:numId w:val="22"/>
        </w:numPr>
      </w:pPr>
      <w:r>
        <w:t>Comments are now in FITS headers.</w:t>
      </w:r>
    </w:p>
    <w:p w14:paraId="2D047BA5" w14:textId="017E8B65" w:rsidR="007100E7" w:rsidRPr="007100E7" w:rsidRDefault="007100E7" w:rsidP="007100E7">
      <w:pPr>
        <w:ind w:firstLine="0"/>
      </w:pPr>
      <w:r>
        <w:t xml:space="preserve">FEATURES: </w:t>
      </w:r>
      <w:r w:rsidR="005C7384">
        <w:t>Added ability to use a</w:t>
      </w:r>
      <w:r>
        <w:t>rgon lamps</w:t>
      </w:r>
      <w:r w:rsidR="005C7384">
        <w:t xml:space="preserve">. </w:t>
      </w:r>
      <w:r w:rsidR="00C85BC9">
        <w:t xml:space="preserve">Added ability to specifiy the FITS extension.  </w:t>
      </w:r>
      <w:r w:rsidR="005A2E49">
        <w:t>Can specifiy if longslit should use the pixel flat field.</w:t>
      </w:r>
    </w:p>
    <w:p w14:paraId="266058B5" w14:textId="77777777" w:rsidR="008E10F5" w:rsidRDefault="008E10F5" w:rsidP="00DD2B68">
      <w:pPr>
        <w:pStyle w:val="Heading1"/>
      </w:pPr>
      <w:r>
        <w:t>Preface</w:t>
      </w:r>
    </w:p>
    <w:p w14:paraId="7CEA60DE" w14:textId="689A1844" w:rsidR="00821FB9" w:rsidRPr="00233F77" w:rsidRDefault="002C2163" w:rsidP="00821FB9">
      <w:r>
        <w:t xml:space="preserve">This manual describes the installation </w:t>
      </w:r>
      <w:r w:rsidR="00821FB9">
        <w:t xml:space="preserve">and usage </w:t>
      </w:r>
      <w:r>
        <w:t xml:space="preserve">of the MOSFIRE data reduction pipeline on a unix-like computer. </w:t>
      </w:r>
      <w:r w:rsidR="00821FB9">
        <w:t xml:space="preserve">Although primarily tested and developed on a Mac, the pipeline operates </w:t>
      </w:r>
      <w:r>
        <w:t xml:space="preserve">on </w:t>
      </w:r>
      <w:r w:rsidR="00821FB9">
        <w:t xml:space="preserve">both </w:t>
      </w:r>
      <w:r>
        <w:t>OSX and Linux</w:t>
      </w:r>
      <w:r w:rsidR="00821FB9">
        <w:t xml:space="preserve"> systems</w:t>
      </w:r>
      <w:r>
        <w:t>.</w:t>
      </w:r>
      <w:r w:rsidR="005074C2">
        <w:t xml:space="preserve"> In the section 4</w:t>
      </w:r>
      <w:r w:rsidR="00821FB9">
        <w:t>, we describe an installation procedure for a Mac OSX system. Later sections describe code usage, execution, and outputs.</w:t>
      </w:r>
    </w:p>
    <w:p w14:paraId="6E6FE068" w14:textId="260DD3AA" w:rsidR="002C2163" w:rsidRDefault="002C2163" w:rsidP="002C2163">
      <w:r>
        <w:lastRenderedPageBreak/>
        <w:t xml:space="preserve">The MOSFIRE spectrograph data reduction pipeline was architected by the MOSFIRE commissioning team and written by Nick Konidaris with extensive checking and feedback from Chuck Steidel and other MOSFIRE team members. The pipeline is maintained on an online code repository </w:t>
      </w:r>
      <w:hyperlink r:id="rId9" w:history="1">
        <w:r w:rsidR="00FE06B4" w:rsidRPr="00CE60E7">
          <w:rPr>
            <w:rStyle w:val="Hyperlink"/>
          </w:rPr>
          <w:t>http://mosfire-datareductionpipeline.github.io/MosfireDRP/</w:t>
        </w:r>
      </w:hyperlink>
      <w:r w:rsidR="00FE06B4">
        <w:t xml:space="preserve">. </w:t>
      </w:r>
      <w:r>
        <w:t>Please use this website to track issues and and submit requests.</w:t>
      </w:r>
    </w:p>
    <w:p w14:paraId="77678DAB" w14:textId="77777777" w:rsidR="008E10F5" w:rsidRDefault="008E10F5" w:rsidP="00DD2B68"/>
    <w:p w14:paraId="005BAD46" w14:textId="74B12BF3" w:rsidR="007A54ED" w:rsidRDefault="007A54ED" w:rsidP="007A54ED">
      <w:pPr>
        <w:pStyle w:val="Heading1"/>
      </w:pPr>
      <w:r>
        <w:t>Installing the Data Reduction Pipeline</w:t>
      </w:r>
    </w:p>
    <w:p w14:paraId="58130CAD" w14:textId="5B9F094C" w:rsidR="007A54ED" w:rsidRDefault="000224B4" w:rsidP="000224B4">
      <w:pPr>
        <w:pStyle w:val="Firstparagraph"/>
        <w:ind w:left="270" w:hanging="270"/>
      </w:pPr>
      <w:r>
        <w:t>1</w:t>
      </w:r>
      <w:r w:rsidR="00A93806">
        <w:t xml:space="preserve">. </w:t>
      </w:r>
      <w:r w:rsidR="007A54ED">
        <w:t xml:space="preserve">The pipeline relies on the Ureka Python distribution produced by STScI and Gemini Observatory. </w:t>
      </w:r>
    </w:p>
    <w:p w14:paraId="586A39B9" w14:textId="2AB6C64C" w:rsidR="007A54ED" w:rsidRDefault="00B61519" w:rsidP="000224B4">
      <w:pPr>
        <w:pStyle w:val="Quote"/>
        <w:ind w:left="270" w:hanging="270"/>
        <w:jc w:val="center"/>
      </w:pPr>
      <w:hyperlink r:id="rId10" w:history="1">
        <w:r w:rsidR="00916BF0" w:rsidRPr="006B0D4A">
          <w:rPr>
            <w:rStyle w:val="Hyperlink"/>
          </w:rPr>
          <w:t>http://ssb.stsci.edu/ureka/</w:t>
        </w:r>
      </w:hyperlink>
    </w:p>
    <w:p w14:paraId="36EE54E5" w14:textId="7AA1EA1A" w:rsidR="00916BF0" w:rsidRPr="00916BF0" w:rsidRDefault="00916BF0" w:rsidP="000224B4">
      <w:pPr>
        <w:ind w:left="270" w:firstLine="0"/>
      </w:pPr>
      <w:r>
        <w:t>The DRP was developed using UREKA version 1.0. Navigate to the 1.0 distribution</w:t>
      </w:r>
      <w:r w:rsidR="000224B4">
        <w:t xml:space="preserve"> using the url listed above</w:t>
      </w:r>
      <w:r>
        <w:t>. Follow the instructions at the links to install the package. The UREKA instructions indicate that you need to run ur_setup to put ureka in the path. This is automatically completed when you run the drp and it is found in the mospy code.</w:t>
      </w:r>
      <w:r w:rsidR="000224B4">
        <w:t xml:space="preserve"> However, if you want to test the ureka </w:t>
      </w:r>
      <w:r w:rsidR="00323892">
        <w:t>package yourself, you will need to run ur_setup manually.</w:t>
      </w:r>
      <w:r w:rsidR="005074C2">
        <w:t xml:space="preserve"> The latest version of Ureka that is confirmed to work with the pipeline is 1.4.1</w:t>
      </w:r>
    </w:p>
    <w:p w14:paraId="587D6B4F" w14:textId="77777777" w:rsidR="00A93806" w:rsidRDefault="00A93806" w:rsidP="000224B4">
      <w:pPr>
        <w:ind w:left="270" w:hanging="270"/>
      </w:pPr>
    </w:p>
    <w:p w14:paraId="0F80E299" w14:textId="51F4F81C" w:rsidR="000224B4" w:rsidRDefault="000224B4" w:rsidP="000224B4">
      <w:pPr>
        <w:ind w:left="270" w:hanging="270"/>
      </w:pPr>
      <w:r>
        <w:t xml:space="preserve">2. </w:t>
      </w:r>
      <w:r w:rsidR="005074C2">
        <w:t>Download the pipeline.</w:t>
      </w:r>
    </w:p>
    <w:p w14:paraId="454ECB1E" w14:textId="77777777" w:rsidR="005074C2" w:rsidRDefault="005074C2" w:rsidP="005074C2">
      <w:pPr>
        <w:ind w:firstLine="0"/>
      </w:pPr>
    </w:p>
    <w:p w14:paraId="6B5769E2" w14:textId="217C4D03" w:rsidR="00323892" w:rsidRDefault="00323892" w:rsidP="00323892">
      <w:pPr>
        <w:pStyle w:val="ListParagraph"/>
        <w:numPr>
          <w:ilvl w:val="0"/>
          <w:numId w:val="27"/>
        </w:numPr>
      </w:pPr>
      <w:r>
        <w:t>Start an xterm session on your local machine</w:t>
      </w:r>
    </w:p>
    <w:p w14:paraId="464007E9" w14:textId="51AB4514" w:rsidR="00323892" w:rsidRDefault="00323892" w:rsidP="00323892">
      <w:pPr>
        <w:pStyle w:val="ListParagraph"/>
        <w:numPr>
          <w:ilvl w:val="0"/>
          <w:numId w:val="27"/>
        </w:numPr>
      </w:pPr>
      <w:r>
        <w:t>Run “cd” to navigate to the home directory</w:t>
      </w:r>
    </w:p>
    <w:p w14:paraId="1ACC6AEE" w14:textId="77A9B59F" w:rsidR="005074C2" w:rsidRDefault="00FE06B4" w:rsidP="005074C2">
      <w:pPr>
        <w:pStyle w:val="ListParagraph"/>
        <w:numPr>
          <w:ilvl w:val="0"/>
          <w:numId w:val="27"/>
        </w:numPr>
      </w:pPr>
      <w:r>
        <w:t xml:space="preserve">Download either the .zip file, or the .tar.gz file from the website </w:t>
      </w:r>
      <w:hyperlink r:id="rId11" w:history="1">
        <w:r w:rsidR="005074C2" w:rsidRPr="00D454C0">
          <w:rPr>
            <w:rStyle w:val="Hyperlink"/>
          </w:rPr>
          <w:t>https://keck-datareductionpipelines.github.io/MosfireDRP/</w:t>
        </w:r>
      </w:hyperlink>
    </w:p>
    <w:p w14:paraId="7B7DF7D2" w14:textId="44A97E43" w:rsidR="00FE06B4" w:rsidRDefault="005074C2" w:rsidP="005074C2">
      <w:pPr>
        <w:pStyle w:val="ListParagraph"/>
        <w:ind w:firstLine="0"/>
      </w:pPr>
      <w:r>
        <w:t xml:space="preserve">Note that this is the stable and supported version of the pipeline. </w:t>
      </w:r>
    </w:p>
    <w:p w14:paraId="58B82F1F" w14:textId="77777777" w:rsidR="00FE06B4" w:rsidRDefault="00FE06B4" w:rsidP="00323892">
      <w:pPr>
        <w:pStyle w:val="ListParagraph"/>
        <w:numPr>
          <w:ilvl w:val="0"/>
          <w:numId w:val="27"/>
        </w:numPr>
      </w:pPr>
      <w:r>
        <w:t xml:space="preserve">Alternatively, if you are a github user, you can just clone the repository using: </w:t>
      </w:r>
    </w:p>
    <w:p w14:paraId="6E87F550" w14:textId="579D77C4" w:rsidR="00FE06B4" w:rsidRDefault="00B61519" w:rsidP="00FE06B4">
      <w:pPr>
        <w:pStyle w:val="ListParagraph"/>
        <w:ind w:firstLine="0"/>
      </w:pPr>
      <w:hyperlink r:id="rId12" w:history="1">
        <w:r w:rsidR="005074C2" w:rsidRPr="00D454C0">
          <w:rPr>
            <w:rStyle w:val="Hyperlink"/>
          </w:rPr>
          <w:t>https://github.com/keck-DataReductionPipelines/MosfireDRP.git</w:t>
        </w:r>
      </w:hyperlink>
    </w:p>
    <w:p w14:paraId="53B7648B" w14:textId="4F088EA4" w:rsidR="005074C2" w:rsidRDefault="005074C2" w:rsidP="00FE06B4">
      <w:pPr>
        <w:pStyle w:val="ListParagraph"/>
        <w:ind w:firstLine="0"/>
      </w:pPr>
      <w:r>
        <w:t>This is the development version, and it is NOT supported.</w:t>
      </w:r>
    </w:p>
    <w:p w14:paraId="51A3ED06" w14:textId="77777777" w:rsidR="00FE06B4" w:rsidRDefault="00FE06B4" w:rsidP="00FE06B4">
      <w:pPr>
        <w:ind w:left="360" w:firstLine="0"/>
      </w:pPr>
    </w:p>
    <w:p w14:paraId="5CACBB25" w14:textId="3BBC50BB" w:rsidR="00FE06B4" w:rsidRDefault="00FE06B4" w:rsidP="00323892">
      <w:pPr>
        <w:pStyle w:val="ListParagraph"/>
        <w:numPr>
          <w:ilvl w:val="0"/>
          <w:numId w:val="27"/>
        </w:numPr>
      </w:pPr>
      <w:r>
        <w:t>Expand the zip or tar file and rename the resulting directory. For example:</w:t>
      </w:r>
    </w:p>
    <w:p w14:paraId="64438EF1" w14:textId="6FC8D77B" w:rsidR="00FE06B4" w:rsidRDefault="00FE06B4" w:rsidP="00FE06B4">
      <w:pPr>
        <w:pStyle w:val="ListParagraph"/>
        <w:ind w:firstLine="0"/>
      </w:pPr>
      <w:r>
        <w:t xml:space="preserve">mkdir ~/MOSFIRE </w:t>
      </w:r>
    </w:p>
    <w:p w14:paraId="0C0AF2BF" w14:textId="1D0FF3DC" w:rsidR="00FE06B4" w:rsidRPr="00FE06B4" w:rsidRDefault="00FE06B4" w:rsidP="00FE06B4">
      <w:pPr>
        <w:pStyle w:val="ListParagraph"/>
        <w:ind w:firstLine="0"/>
        <w:rPr>
          <w:rFonts w:ascii="Courier" w:hAnsi="Courier"/>
        </w:rPr>
      </w:pPr>
      <w:r w:rsidRPr="00FE06B4">
        <w:rPr>
          <w:rFonts w:ascii="Courier" w:hAnsi="Courier"/>
        </w:rPr>
        <w:t xml:space="preserve">mv </w:t>
      </w:r>
      <w:r w:rsidR="00B5186B">
        <w:rPr>
          <w:rFonts w:ascii="Courier" w:hAnsi="Courier"/>
        </w:rPr>
        <w:t>MosfireDRP-1.1</w:t>
      </w:r>
      <w:r w:rsidRPr="00FE06B4">
        <w:rPr>
          <w:rFonts w:ascii="Courier" w:hAnsi="Courier"/>
        </w:rPr>
        <w:t xml:space="preserve"> ~/MOSFIRE/DRP_CODE</w:t>
      </w:r>
    </w:p>
    <w:p w14:paraId="782128CF" w14:textId="7BF0FEF3" w:rsidR="00323892" w:rsidRDefault="00FE06B4" w:rsidP="00323892">
      <w:pPr>
        <w:pStyle w:val="ListParagraph"/>
        <w:numPr>
          <w:ilvl w:val="0"/>
          <w:numId w:val="27"/>
        </w:numPr>
      </w:pPr>
      <w:r>
        <w:t xml:space="preserve"> </w:t>
      </w:r>
      <w:r w:rsidRPr="00FE06B4">
        <w:rPr>
          <w:rFonts w:ascii="Courier" w:hAnsi="Courier"/>
        </w:rPr>
        <w:t>cd ~/MOSFIRE/DRP_CODE</w:t>
      </w:r>
      <w:r w:rsidR="00323892">
        <w:t xml:space="preserve"> to navigate to that directory.</w:t>
      </w:r>
    </w:p>
    <w:p w14:paraId="68BF5731" w14:textId="77777777" w:rsidR="000224B4" w:rsidRDefault="000224B4" w:rsidP="000224B4">
      <w:pPr>
        <w:ind w:left="270" w:hanging="270"/>
      </w:pPr>
    </w:p>
    <w:p w14:paraId="5E8AA81D" w14:textId="436CEA67" w:rsidR="00A93806" w:rsidRDefault="00A93806" w:rsidP="00643768">
      <w:pPr>
        <w:tabs>
          <w:tab w:val="left" w:pos="270"/>
        </w:tabs>
        <w:ind w:left="270" w:hanging="270"/>
      </w:pPr>
    </w:p>
    <w:p w14:paraId="377180B1" w14:textId="275E0097" w:rsidR="002C44DE" w:rsidRDefault="00FE06B4" w:rsidP="00643768">
      <w:pPr>
        <w:tabs>
          <w:tab w:val="left" w:pos="270"/>
        </w:tabs>
        <w:ind w:left="270" w:hanging="270"/>
      </w:pPr>
      <w:r>
        <w:t>3</w:t>
      </w:r>
      <w:r w:rsidR="002C44DE">
        <w:t xml:space="preserve">. Create sub directories for raw data, and reduced data. </w:t>
      </w:r>
      <w:r w:rsidR="00D86BA3">
        <w:t xml:space="preserve">These sub directories are not specific. You can set up sub directories any way you would like. For the purposes of this manual, we have choosen generic directory names. </w:t>
      </w:r>
      <w:r w:rsidR="008B4707">
        <w:t>You may choose to store the raw and reduced data using andy directory structure you would prefer. For our example, we created:</w:t>
      </w:r>
    </w:p>
    <w:p w14:paraId="5DECE1A5" w14:textId="28E2C0C5" w:rsidR="002C44DE" w:rsidRDefault="008B4707" w:rsidP="002C44DE">
      <w:pPr>
        <w:pStyle w:val="ListParagraph"/>
        <w:numPr>
          <w:ilvl w:val="0"/>
          <w:numId w:val="30"/>
        </w:numPr>
      </w:pPr>
      <w:r>
        <w:t>a</w:t>
      </w:r>
      <w:r w:rsidR="002C44DE">
        <w:t xml:space="preserve"> raw data directory in the code repository: </w:t>
      </w:r>
    </w:p>
    <w:p w14:paraId="63996F0D" w14:textId="2DC1F888" w:rsidR="002C44DE" w:rsidRPr="00FE06B4" w:rsidRDefault="002C44DE" w:rsidP="002C44DE">
      <w:pPr>
        <w:pStyle w:val="ListParagraph"/>
        <w:ind w:firstLine="0"/>
        <w:rPr>
          <w:rFonts w:ascii="Courier" w:hAnsi="Courier"/>
        </w:rPr>
      </w:pPr>
      <w:r w:rsidRPr="00FE06B4">
        <w:rPr>
          <w:rFonts w:ascii="Courier" w:hAnsi="Courier"/>
        </w:rPr>
        <w:t>mkdir ~/MOSFIRE/DRP_CODE/DATA</w:t>
      </w:r>
    </w:p>
    <w:p w14:paraId="6E2FBDBB" w14:textId="1E0A1D29" w:rsidR="002C44DE" w:rsidRDefault="002C44DE" w:rsidP="002C44DE">
      <w:pPr>
        <w:pStyle w:val="ListParagraph"/>
        <w:numPr>
          <w:ilvl w:val="0"/>
          <w:numId w:val="30"/>
        </w:numPr>
      </w:pPr>
      <w:r>
        <w:t xml:space="preserve">a reduction directory in the code repository that will store reduced data: </w:t>
      </w:r>
    </w:p>
    <w:p w14:paraId="388EA16D" w14:textId="09FBBB5A" w:rsidR="002C44DE" w:rsidRPr="00FE06B4" w:rsidRDefault="002C44DE" w:rsidP="002C44DE">
      <w:pPr>
        <w:pStyle w:val="ListParagraph"/>
        <w:ind w:firstLine="0"/>
        <w:rPr>
          <w:rFonts w:ascii="Courier" w:hAnsi="Courier"/>
        </w:rPr>
      </w:pPr>
      <w:r w:rsidRPr="00FE06B4">
        <w:rPr>
          <w:rFonts w:ascii="Courier" w:hAnsi="Courier"/>
        </w:rPr>
        <w:t>mkdir ~/MOSFIRE/DRP_CODE/REDUX</w:t>
      </w:r>
    </w:p>
    <w:p w14:paraId="10462615" w14:textId="77777777" w:rsidR="002C44DE" w:rsidRDefault="002C44DE" w:rsidP="002C44DE">
      <w:pPr>
        <w:pStyle w:val="ListParagraph"/>
        <w:ind w:firstLine="0"/>
      </w:pPr>
    </w:p>
    <w:p w14:paraId="375C18C6" w14:textId="4DCA9FDD" w:rsidR="002C44DE" w:rsidRDefault="00FE06B4" w:rsidP="002C44DE">
      <w:pPr>
        <w:ind w:firstLine="0"/>
      </w:pPr>
      <w:r>
        <w:t>4. Copy the mospy file into yo</w:t>
      </w:r>
      <w:r w:rsidR="002C44DE">
        <w:t>u</w:t>
      </w:r>
      <w:r>
        <w:t>r</w:t>
      </w:r>
      <w:r w:rsidR="002C44DE">
        <w:t xml:space="preserve"> bin dir</w:t>
      </w:r>
    </w:p>
    <w:p w14:paraId="6EDB6B10" w14:textId="4C1342E7" w:rsidR="002C44DE" w:rsidRDefault="002C44DE" w:rsidP="002C44DE">
      <w:pPr>
        <w:pStyle w:val="ListParagraph"/>
        <w:numPr>
          <w:ilvl w:val="0"/>
          <w:numId w:val="30"/>
        </w:numPr>
      </w:pPr>
      <w:r>
        <w:t xml:space="preserve">Navigate to the newly creted bin dir: </w:t>
      </w:r>
    </w:p>
    <w:p w14:paraId="6B58E342" w14:textId="736D994C" w:rsidR="002C44DE" w:rsidRPr="00FE06B4" w:rsidRDefault="00B5186B" w:rsidP="002C44DE">
      <w:pPr>
        <w:ind w:left="720" w:firstLine="0"/>
        <w:rPr>
          <w:rFonts w:ascii="Courier" w:hAnsi="Courier"/>
        </w:rPr>
      </w:pPr>
      <w:r>
        <w:rPr>
          <w:rFonts w:ascii="Courier" w:hAnsi="Courier"/>
        </w:rPr>
        <w:t>cd ~/MOSFIRE/DRP_CODE</w:t>
      </w:r>
      <w:r w:rsidR="002C44DE" w:rsidRPr="00FE06B4">
        <w:rPr>
          <w:rFonts w:ascii="Courier" w:hAnsi="Courier"/>
        </w:rPr>
        <w:t>/bin</w:t>
      </w:r>
    </w:p>
    <w:p w14:paraId="1316CFA9" w14:textId="5D93FAA8" w:rsidR="002C44DE" w:rsidRDefault="002C44DE" w:rsidP="002C44DE">
      <w:pPr>
        <w:pStyle w:val="ListParagraph"/>
        <w:numPr>
          <w:ilvl w:val="0"/>
          <w:numId w:val="30"/>
        </w:numPr>
      </w:pPr>
      <w:r>
        <w:t>Copy the mospy executeable to the bin dir</w:t>
      </w:r>
    </w:p>
    <w:p w14:paraId="5EE04A6C" w14:textId="43FF8D3A" w:rsidR="002C44DE" w:rsidRPr="00FE06B4" w:rsidRDefault="002C44DE" w:rsidP="002C44DE">
      <w:pPr>
        <w:pStyle w:val="ListParagraph"/>
        <w:ind w:firstLine="0"/>
        <w:rPr>
          <w:rFonts w:ascii="Courier" w:hAnsi="Courier"/>
        </w:rPr>
      </w:pPr>
      <w:r w:rsidRPr="00FE06B4">
        <w:rPr>
          <w:rFonts w:ascii="Courier" w:hAnsi="Courier"/>
        </w:rPr>
        <w:t>cp ../apps/mospy  .</w:t>
      </w:r>
    </w:p>
    <w:p w14:paraId="3DD9D2F8" w14:textId="77777777" w:rsidR="002C44DE" w:rsidRDefault="002C44DE" w:rsidP="002C44DE">
      <w:pPr>
        <w:pStyle w:val="ListParagraph"/>
        <w:ind w:firstLine="0"/>
      </w:pPr>
    </w:p>
    <w:p w14:paraId="585D3C44" w14:textId="1C41F2F4" w:rsidR="002C44DE" w:rsidRDefault="00FE06B4" w:rsidP="00643768">
      <w:pPr>
        <w:ind w:left="270" w:hanging="270"/>
      </w:pPr>
      <w:r>
        <w:t>5</w:t>
      </w:r>
      <w:r w:rsidR="002C44DE">
        <w:t>. edit mospy in your bin dir and update a few lines of code. Using yoru favorite editor (emacs ../bin/mospy)</w:t>
      </w:r>
    </w:p>
    <w:p w14:paraId="2167A5E4" w14:textId="0437459E" w:rsidR="002C44DE" w:rsidRDefault="002C44DE" w:rsidP="002C44DE">
      <w:pPr>
        <w:pStyle w:val="ListParagraph"/>
        <w:numPr>
          <w:ilvl w:val="0"/>
          <w:numId w:val="30"/>
        </w:numPr>
      </w:pPr>
      <w:r>
        <w:t xml:space="preserve">Update the path for the ur_setup. Replace /home/npk/.ureka/ur_setup with your </w:t>
      </w:r>
      <w:r w:rsidR="00131853">
        <w:t>/</w:t>
      </w:r>
      <w:r w:rsidR="00131853" w:rsidRPr="00131853">
        <w:t xml:space="preserve"> </w:t>
      </w:r>
      <w:r w:rsidR="00131853" w:rsidRPr="00131853">
        <w:rPr>
          <w:i/>
        </w:rPr>
        <w:t>your_full_path_name</w:t>
      </w:r>
      <w:r w:rsidR="00131853">
        <w:t>/</w:t>
      </w:r>
      <w:r>
        <w:t>.ureka/ur_setup full path.</w:t>
      </w:r>
    </w:p>
    <w:p w14:paraId="3AADDCC6" w14:textId="02A2A406" w:rsidR="002C44DE" w:rsidRDefault="002C44DE" w:rsidP="002C44DE">
      <w:pPr>
        <w:pStyle w:val="ListParagraph"/>
        <w:numPr>
          <w:ilvl w:val="0"/>
          <w:numId w:val="30"/>
        </w:numPr>
      </w:pPr>
      <w:r>
        <w:t xml:space="preserve">Update </w:t>
      </w:r>
      <w:r w:rsidR="00131853">
        <w:t>the path for the ur_forget. Replace /home/npk/.ureka/ur_setup with /</w:t>
      </w:r>
      <w:r w:rsidR="00131853" w:rsidRPr="00131853">
        <w:rPr>
          <w:i/>
        </w:rPr>
        <w:t>your_full_path_name</w:t>
      </w:r>
      <w:r w:rsidR="00131853">
        <w:t>/.ureka/ur_forget</w:t>
      </w:r>
      <w:r>
        <w:t xml:space="preserve"> </w:t>
      </w:r>
    </w:p>
    <w:p w14:paraId="6CCDA750" w14:textId="4112D409" w:rsidR="00131853" w:rsidRDefault="00131853" w:rsidP="00131853">
      <w:pPr>
        <w:pStyle w:val="ListParagraph"/>
        <w:numPr>
          <w:ilvl w:val="0"/>
          <w:numId w:val="30"/>
        </w:numPr>
      </w:pPr>
      <w:r>
        <w:t>Update the MOSPATH with the full path to the source code directory. Replace /src2/mosfire/DRP/mosfire with /</w:t>
      </w:r>
      <w:r w:rsidRPr="00131853">
        <w:rPr>
          <w:i/>
        </w:rPr>
        <w:t>your_full_path_name</w:t>
      </w:r>
      <w:r w:rsidR="00B5186B">
        <w:t>/MOSFIRE/DRP_CODE</w:t>
      </w:r>
    </w:p>
    <w:p w14:paraId="043E1D0B" w14:textId="77777777" w:rsidR="002C44DE" w:rsidRDefault="002C44DE" w:rsidP="002C44DE">
      <w:pPr>
        <w:pStyle w:val="ListParagraph"/>
        <w:ind w:firstLine="0"/>
      </w:pPr>
    </w:p>
    <w:p w14:paraId="2E70F042" w14:textId="0102C6AB" w:rsidR="00131853" w:rsidRDefault="00131853" w:rsidP="002C44DE">
      <w:pPr>
        <w:pStyle w:val="ListParagraph"/>
        <w:ind w:firstLine="0"/>
      </w:pPr>
      <w:r>
        <w:t>As an example: the original file might look like the following (items to change in blue text):</w:t>
      </w:r>
    </w:p>
    <w:p w14:paraId="322F357B" w14:textId="77777777" w:rsidR="00131853" w:rsidRDefault="00131853" w:rsidP="00131853">
      <w:pPr>
        <w:pStyle w:val="ListParagraph"/>
        <w:ind w:left="1080" w:firstLine="0"/>
      </w:pPr>
      <w:r>
        <w:t xml:space="preserve">#Update the full path to the ureka install for the </w:t>
      </w:r>
    </w:p>
    <w:p w14:paraId="582382DA" w14:textId="77777777" w:rsidR="00131853" w:rsidRDefault="00131853" w:rsidP="00131853">
      <w:pPr>
        <w:pStyle w:val="ListParagraph"/>
        <w:ind w:left="1080" w:firstLine="0"/>
      </w:pPr>
      <w:r>
        <w:t># two aliases below.</w:t>
      </w:r>
    </w:p>
    <w:p w14:paraId="655FD6DC" w14:textId="77777777" w:rsidR="00131853" w:rsidRDefault="00131853" w:rsidP="00131853">
      <w:pPr>
        <w:pStyle w:val="ListParagraph"/>
        <w:ind w:left="1080" w:firstLine="0"/>
      </w:pPr>
      <w:r>
        <w:t xml:space="preserve">alias ur_setup 'eval </w:t>
      </w:r>
      <w:r w:rsidRPr="004C326F">
        <w:rPr>
          <w:color w:val="0000FF"/>
        </w:rPr>
        <w:t>`/home/npk</w:t>
      </w:r>
      <w:r>
        <w:t>/.ureka/ur_setup -csh \!*`'</w:t>
      </w:r>
    </w:p>
    <w:p w14:paraId="28C2A4D1" w14:textId="77777777" w:rsidR="00131853" w:rsidRDefault="00131853" w:rsidP="00131853">
      <w:pPr>
        <w:pStyle w:val="ListParagraph"/>
        <w:ind w:left="1080" w:firstLine="0"/>
      </w:pPr>
      <w:r>
        <w:t xml:space="preserve">alias ur_forget 'eval </w:t>
      </w:r>
      <w:r w:rsidRPr="004C326F">
        <w:rPr>
          <w:color w:val="0000FF"/>
        </w:rPr>
        <w:t>`/home/npk</w:t>
      </w:r>
      <w:r>
        <w:t>/.ureka/ur_forget -csh \!*`'</w:t>
      </w:r>
    </w:p>
    <w:p w14:paraId="4E39B92C" w14:textId="77777777" w:rsidR="00131853" w:rsidRDefault="00131853" w:rsidP="008B4707">
      <w:pPr>
        <w:pStyle w:val="ListParagraph"/>
        <w:ind w:left="1080" w:firstLine="0"/>
        <w:jc w:val="left"/>
      </w:pPr>
    </w:p>
    <w:p w14:paraId="17819F42" w14:textId="77777777" w:rsidR="00131853" w:rsidRDefault="00131853" w:rsidP="008B4707">
      <w:pPr>
        <w:pStyle w:val="ListParagraph"/>
        <w:ind w:left="1080" w:firstLine="0"/>
        <w:jc w:val="left"/>
      </w:pPr>
      <w:r>
        <w:t xml:space="preserve"># If pythonpath is not previously defined, define it so that </w:t>
      </w:r>
    </w:p>
    <w:p w14:paraId="62C76B62" w14:textId="77777777" w:rsidR="00131853" w:rsidRDefault="00131853" w:rsidP="008B4707">
      <w:pPr>
        <w:pStyle w:val="ListParagraph"/>
        <w:ind w:left="1080" w:firstLine="0"/>
        <w:jc w:val="left"/>
      </w:pPr>
      <w:r>
        <w:t xml:space="preserve">#   the setenv works below..  </w:t>
      </w:r>
    </w:p>
    <w:p w14:paraId="176F8896" w14:textId="77777777" w:rsidR="00131853" w:rsidRDefault="00131853" w:rsidP="008B4707">
      <w:pPr>
        <w:pStyle w:val="ListParagraph"/>
        <w:ind w:left="1080" w:firstLine="0"/>
        <w:jc w:val="left"/>
      </w:pPr>
      <w:r>
        <w:t>if (! $?PYTHONPATH ) setenv PYTHONPATH</w:t>
      </w:r>
    </w:p>
    <w:p w14:paraId="2CD7B13E" w14:textId="77777777" w:rsidR="00131853" w:rsidRDefault="00131853" w:rsidP="008B4707">
      <w:pPr>
        <w:pStyle w:val="ListParagraph"/>
        <w:ind w:left="1080" w:firstLine="0"/>
        <w:jc w:val="left"/>
      </w:pPr>
    </w:p>
    <w:p w14:paraId="69B76DB0" w14:textId="77777777" w:rsidR="00131853" w:rsidRDefault="00131853" w:rsidP="008B4707">
      <w:pPr>
        <w:pStyle w:val="ListParagraph"/>
        <w:ind w:left="1080" w:firstLine="0"/>
        <w:jc w:val="left"/>
      </w:pPr>
      <w:r>
        <w:t>#Update the full path to the mosfire DRP code repository</w:t>
      </w:r>
    </w:p>
    <w:p w14:paraId="3CF7F4CB" w14:textId="77777777" w:rsidR="00131853" w:rsidRDefault="00131853" w:rsidP="008B4707">
      <w:pPr>
        <w:pStyle w:val="ListParagraph"/>
        <w:ind w:left="1080" w:firstLine="0"/>
        <w:jc w:val="left"/>
      </w:pPr>
      <w:r>
        <w:t># example: /src2/mosfire/DRP/mosfire change to /Users/myname/MOSFIRE/DRP_CODE</w:t>
      </w:r>
    </w:p>
    <w:p w14:paraId="0F76F341" w14:textId="77777777" w:rsidR="00131853" w:rsidRDefault="00131853" w:rsidP="008B4707">
      <w:pPr>
        <w:pStyle w:val="ListParagraph"/>
        <w:ind w:left="1080" w:firstLine="0"/>
        <w:jc w:val="left"/>
      </w:pPr>
      <w:r>
        <w:t xml:space="preserve">#  in which the sub dirs drivers, apps, badpixel, etc. live  </w:t>
      </w:r>
    </w:p>
    <w:p w14:paraId="615EC07B" w14:textId="77777777" w:rsidR="00131853" w:rsidRDefault="00131853" w:rsidP="008B4707">
      <w:pPr>
        <w:pStyle w:val="ListParagraph"/>
        <w:ind w:left="1080" w:firstLine="0"/>
        <w:jc w:val="left"/>
      </w:pPr>
      <w:r>
        <w:t>setenv MOSPATH /</w:t>
      </w:r>
      <w:r w:rsidRPr="004C326F">
        <w:rPr>
          <w:color w:val="0000FF"/>
        </w:rPr>
        <w:t>scr2/mosfire/</w:t>
      </w:r>
      <w:r>
        <w:t>DRP/mosfire</w:t>
      </w:r>
    </w:p>
    <w:p w14:paraId="399B8522" w14:textId="4A037094" w:rsidR="00131853" w:rsidRDefault="00131853" w:rsidP="008B4707">
      <w:pPr>
        <w:pStyle w:val="ListParagraph"/>
        <w:ind w:left="1080" w:firstLine="0"/>
        <w:jc w:val="left"/>
      </w:pPr>
      <w:r>
        <w:t>setenv PYTHONPATH ${PYTHONPATH}:${MOSPATH}</w:t>
      </w:r>
    </w:p>
    <w:p w14:paraId="62447B4C" w14:textId="77777777" w:rsidR="00131853" w:rsidRDefault="00131853" w:rsidP="008B4707">
      <w:pPr>
        <w:pStyle w:val="ListParagraph"/>
        <w:ind w:firstLine="0"/>
        <w:jc w:val="left"/>
      </w:pPr>
    </w:p>
    <w:p w14:paraId="783B06F8" w14:textId="2A57EDD9" w:rsidR="00131853" w:rsidRDefault="00131853" w:rsidP="008B4707">
      <w:pPr>
        <w:pStyle w:val="ListParagraph"/>
        <w:ind w:firstLine="0"/>
        <w:jc w:val="left"/>
      </w:pPr>
      <w:r>
        <w:t>And the modified version for an observers particular setup may look something like this (items changed in green text):</w:t>
      </w:r>
    </w:p>
    <w:p w14:paraId="6FBD9ECC" w14:textId="77777777" w:rsidR="00131853" w:rsidRDefault="00131853" w:rsidP="008B4707">
      <w:pPr>
        <w:pStyle w:val="ListParagraph"/>
        <w:ind w:firstLine="0"/>
        <w:jc w:val="left"/>
      </w:pPr>
    </w:p>
    <w:p w14:paraId="02D2DEC0" w14:textId="77777777" w:rsidR="00131853" w:rsidRDefault="00131853" w:rsidP="008B4707">
      <w:pPr>
        <w:pStyle w:val="ListParagraph"/>
        <w:ind w:left="1080" w:firstLine="0"/>
        <w:jc w:val="left"/>
      </w:pPr>
      <w:r>
        <w:t xml:space="preserve">#Update the full path to the ureka install for the </w:t>
      </w:r>
    </w:p>
    <w:p w14:paraId="6EB81EEC" w14:textId="77777777" w:rsidR="00131853" w:rsidRDefault="00131853" w:rsidP="008B4707">
      <w:pPr>
        <w:pStyle w:val="ListParagraph"/>
        <w:ind w:left="1080" w:firstLine="0"/>
        <w:jc w:val="left"/>
      </w:pPr>
      <w:r>
        <w:t># two aliases below.</w:t>
      </w:r>
    </w:p>
    <w:p w14:paraId="28874643" w14:textId="77777777" w:rsidR="00131853" w:rsidRDefault="00131853" w:rsidP="008B4707">
      <w:pPr>
        <w:pStyle w:val="ListParagraph"/>
        <w:ind w:left="1080" w:firstLine="0"/>
        <w:jc w:val="left"/>
      </w:pPr>
      <w:r>
        <w:t xml:space="preserve">alias ur_setup 'eval </w:t>
      </w:r>
      <w:r w:rsidRPr="004C326F">
        <w:rPr>
          <w:color w:val="008000"/>
        </w:rPr>
        <w:t>`/Users/mkassis/.</w:t>
      </w:r>
      <w:r>
        <w:t>ureka/ur_setup -csh \!*`'</w:t>
      </w:r>
    </w:p>
    <w:p w14:paraId="689F52ED" w14:textId="77777777" w:rsidR="00131853" w:rsidRDefault="00131853" w:rsidP="008B4707">
      <w:pPr>
        <w:pStyle w:val="ListParagraph"/>
        <w:ind w:left="1080" w:firstLine="0"/>
        <w:jc w:val="left"/>
      </w:pPr>
      <w:r>
        <w:t xml:space="preserve">alias ur_forget 'eval </w:t>
      </w:r>
      <w:r w:rsidRPr="004C326F">
        <w:rPr>
          <w:color w:val="008000"/>
        </w:rPr>
        <w:t>`/Users/mkassis</w:t>
      </w:r>
      <w:r>
        <w:t>/.ureka/ur_forget -csh \!*`'</w:t>
      </w:r>
    </w:p>
    <w:p w14:paraId="1FAA2BE6" w14:textId="77777777" w:rsidR="00131853" w:rsidRDefault="00131853" w:rsidP="008B4707">
      <w:pPr>
        <w:ind w:firstLine="0"/>
        <w:jc w:val="left"/>
      </w:pPr>
    </w:p>
    <w:p w14:paraId="5E62E886" w14:textId="77777777" w:rsidR="00131853" w:rsidRDefault="00131853" w:rsidP="008B4707">
      <w:pPr>
        <w:pStyle w:val="ListParagraph"/>
        <w:ind w:left="1080" w:firstLine="0"/>
        <w:jc w:val="left"/>
      </w:pPr>
      <w:r>
        <w:t xml:space="preserve"># If pythonpath is not previously defined, define it so that </w:t>
      </w:r>
    </w:p>
    <w:p w14:paraId="137F51F2" w14:textId="77777777" w:rsidR="00131853" w:rsidRDefault="00131853" w:rsidP="008B4707">
      <w:pPr>
        <w:pStyle w:val="ListParagraph"/>
        <w:ind w:left="1080" w:firstLine="0"/>
        <w:jc w:val="left"/>
      </w:pPr>
      <w:r>
        <w:t>#   the setenv works below..</w:t>
      </w:r>
    </w:p>
    <w:p w14:paraId="16776EA8" w14:textId="77777777" w:rsidR="00131853" w:rsidRDefault="00131853" w:rsidP="008B4707">
      <w:pPr>
        <w:pStyle w:val="ListParagraph"/>
        <w:ind w:left="1080" w:firstLine="0"/>
        <w:jc w:val="left"/>
      </w:pPr>
      <w:r>
        <w:t xml:space="preserve">if (! $?PYTHONPATH ) setenv PYTHONPATH </w:t>
      </w:r>
    </w:p>
    <w:p w14:paraId="7EDCF047" w14:textId="77777777" w:rsidR="00131853" w:rsidRDefault="00131853" w:rsidP="008B4707">
      <w:pPr>
        <w:pStyle w:val="ListParagraph"/>
        <w:ind w:left="1080" w:firstLine="0"/>
        <w:jc w:val="left"/>
      </w:pPr>
    </w:p>
    <w:p w14:paraId="7CFADE68" w14:textId="77777777" w:rsidR="00131853" w:rsidRDefault="00131853" w:rsidP="008B4707">
      <w:pPr>
        <w:pStyle w:val="ListParagraph"/>
        <w:ind w:left="1080" w:firstLine="0"/>
        <w:jc w:val="left"/>
      </w:pPr>
      <w:r>
        <w:t># Update the full path to the mosfire DRP code repository</w:t>
      </w:r>
    </w:p>
    <w:p w14:paraId="3F333D7C" w14:textId="77777777" w:rsidR="00131853" w:rsidRDefault="00131853" w:rsidP="008B4707">
      <w:pPr>
        <w:pStyle w:val="ListParagraph"/>
        <w:ind w:left="1080" w:firstLine="0"/>
        <w:jc w:val="left"/>
      </w:pPr>
      <w:r>
        <w:t># example: /src2/mosfire/DRP/mosfire</w:t>
      </w:r>
    </w:p>
    <w:p w14:paraId="2BCA81B5" w14:textId="77777777" w:rsidR="00131853" w:rsidRDefault="00131853" w:rsidP="008B4707">
      <w:pPr>
        <w:pStyle w:val="ListParagraph"/>
        <w:ind w:left="1080" w:firstLine="0"/>
        <w:jc w:val="left"/>
      </w:pPr>
      <w:r>
        <w:t xml:space="preserve">#  in which the sub dirs drivers, apps, badpixel, etc. live  </w:t>
      </w:r>
    </w:p>
    <w:p w14:paraId="12DED76C" w14:textId="53618DAF" w:rsidR="00131853" w:rsidRDefault="008B4707" w:rsidP="008B4707">
      <w:pPr>
        <w:pStyle w:val="ListParagraph"/>
        <w:ind w:left="1080" w:firstLine="0"/>
        <w:jc w:val="left"/>
      </w:pPr>
      <w:r>
        <w:t xml:space="preserve">setenv MOSPATH </w:t>
      </w:r>
      <w:r w:rsidR="00131853">
        <w:t>/</w:t>
      </w:r>
      <w:r w:rsidR="00131853" w:rsidRPr="004C326F">
        <w:rPr>
          <w:color w:val="008000"/>
        </w:rPr>
        <w:t>Users/mkassis/Documents/KeckInstrs</w:t>
      </w:r>
      <w:r w:rsidR="00131853">
        <w:t>/MOSFIRE/DRP_CODE_March2014/</w:t>
      </w:r>
    </w:p>
    <w:p w14:paraId="09FAF579" w14:textId="77777777" w:rsidR="00131853" w:rsidRDefault="00131853" w:rsidP="00131853">
      <w:pPr>
        <w:pStyle w:val="ListParagraph"/>
        <w:ind w:left="1080" w:firstLine="0"/>
      </w:pPr>
      <w:r>
        <w:t>setenv PYTHONPATH ${PYTHONPATH}:${MOSPATH}</w:t>
      </w:r>
    </w:p>
    <w:p w14:paraId="7BA7CF03" w14:textId="77777777" w:rsidR="00131853" w:rsidRDefault="00131853" w:rsidP="00131853">
      <w:pPr>
        <w:pStyle w:val="ListParagraph"/>
        <w:ind w:left="1080" w:firstLine="0"/>
      </w:pPr>
    </w:p>
    <w:p w14:paraId="0B875BAC" w14:textId="77777777" w:rsidR="00131853" w:rsidRDefault="00131853" w:rsidP="002C44DE">
      <w:pPr>
        <w:pStyle w:val="ListParagraph"/>
        <w:ind w:firstLine="0"/>
      </w:pPr>
    </w:p>
    <w:p w14:paraId="3DBDE8DF" w14:textId="77777777" w:rsidR="00131853" w:rsidRDefault="00131853" w:rsidP="002C44DE">
      <w:pPr>
        <w:pStyle w:val="ListParagraph"/>
        <w:ind w:firstLine="0"/>
      </w:pPr>
    </w:p>
    <w:p w14:paraId="68C28297" w14:textId="39240AB6" w:rsidR="002C2163" w:rsidRDefault="00FE06B4" w:rsidP="00643768">
      <w:pPr>
        <w:ind w:left="270" w:hanging="270"/>
      </w:pPr>
      <w:r>
        <w:t>6</w:t>
      </w:r>
      <w:r w:rsidR="004C326F">
        <w:t>. Ensure that it is executable: chmod +x mospy</w:t>
      </w:r>
    </w:p>
    <w:p w14:paraId="608550D5" w14:textId="77777777" w:rsidR="008B4707" w:rsidRDefault="008B4707" w:rsidP="00643768">
      <w:pPr>
        <w:ind w:left="270" w:hanging="270"/>
      </w:pPr>
    </w:p>
    <w:p w14:paraId="7B76D698" w14:textId="58BF8BB2" w:rsidR="00D731F3" w:rsidRDefault="00FE06B4" w:rsidP="00643768">
      <w:pPr>
        <w:ind w:left="270" w:hanging="270"/>
      </w:pPr>
      <w:r>
        <w:t>7</w:t>
      </w:r>
      <w:r w:rsidR="004C326F">
        <w:t>. Update your .cshrc file with the code bin dir in the path. Add the following line to your .cshrc file:</w:t>
      </w:r>
    </w:p>
    <w:p w14:paraId="2692DA15" w14:textId="543795AD" w:rsidR="004C326F" w:rsidRDefault="00643768" w:rsidP="00643768">
      <w:pPr>
        <w:ind w:left="270" w:hanging="270"/>
      </w:pPr>
      <w:r>
        <w:t xml:space="preserve">      </w:t>
      </w:r>
      <w:r w:rsidR="004C326F">
        <w:t>set path = ( #mosfire_drp_bin_dir# $path )</w:t>
      </w:r>
    </w:p>
    <w:p w14:paraId="2A1039E1" w14:textId="7375E510" w:rsidR="004C326F" w:rsidRDefault="00643768" w:rsidP="00643768">
      <w:pPr>
        <w:ind w:left="270" w:hanging="270"/>
      </w:pPr>
      <w:r>
        <w:t xml:space="preserve">      </w:t>
      </w:r>
      <w:r w:rsidR="004C326F">
        <w:t>e.g. set path = ( ~/MOSFIRE/DRP_CODE/bin $path )</w:t>
      </w:r>
    </w:p>
    <w:p w14:paraId="684B29E3" w14:textId="77777777" w:rsidR="004C326F" w:rsidRDefault="004C326F" w:rsidP="00643768">
      <w:pPr>
        <w:ind w:left="270" w:hanging="270"/>
      </w:pPr>
    </w:p>
    <w:p w14:paraId="7F13469A" w14:textId="4223EBF7" w:rsidR="004C326F" w:rsidRDefault="00643768" w:rsidP="00643768">
      <w:pPr>
        <w:ind w:left="270" w:hanging="270"/>
      </w:pPr>
      <w:r>
        <w:t xml:space="preserve">     </w:t>
      </w:r>
      <w:r w:rsidR="004C326F">
        <w:t xml:space="preserve">If you do not normally run csh or tcsh, you may not have a .cshrc file. You will need to create one or download an example file like this one: </w:t>
      </w:r>
      <w:hyperlink r:id="rId13" w:history="1">
        <w:r w:rsidR="004C326F" w:rsidRPr="006B0D4A">
          <w:rPr>
            <w:rStyle w:val="Hyperlink"/>
          </w:rPr>
          <w:t>http://www2.keck.hawaii.edu/inst/mosfire/.cshrc</w:t>
        </w:r>
      </w:hyperlink>
      <w:r w:rsidR="004C326F">
        <w:t xml:space="preserve">. The .cshrc file must be in your home directoyr. By default, MacOSX does not show files that start with a “.” But you can access them via the terminal. </w:t>
      </w:r>
    </w:p>
    <w:p w14:paraId="10A6D12A" w14:textId="6AB2FAA4" w:rsidR="00B5186B" w:rsidRDefault="00B5186B" w:rsidP="00643768">
      <w:pPr>
        <w:ind w:left="270" w:hanging="270"/>
      </w:pPr>
      <w:r>
        <w:t>For a bash shell:</w:t>
      </w:r>
    </w:p>
    <w:p w14:paraId="2628F5C4" w14:textId="77777777" w:rsidR="00B5186B" w:rsidRDefault="00B5186B" w:rsidP="00B5186B">
      <w:r>
        <w:t># Adding MOSFIRE pipeline</w:t>
      </w:r>
    </w:p>
    <w:p w14:paraId="0C693001" w14:textId="7A59BFB9" w:rsidR="00B5186B" w:rsidRDefault="00B5186B" w:rsidP="00B5186B">
      <w:r>
        <w:t>PATH="/pathtomosfiredrp/MOSFIRE/DRP_CODE/bin:${PATH}"</w:t>
      </w:r>
    </w:p>
    <w:p w14:paraId="3A635B00" w14:textId="77777777" w:rsidR="00B5186B" w:rsidRDefault="00B5186B" w:rsidP="00B5186B">
      <w:r>
        <w:t>export PATH</w:t>
      </w:r>
    </w:p>
    <w:p w14:paraId="6199F5DB" w14:textId="77777777" w:rsidR="004C326F" w:rsidRDefault="004C326F" w:rsidP="00A93806"/>
    <w:p w14:paraId="7A4DFA04" w14:textId="26AA51C6" w:rsidR="004C326F" w:rsidRDefault="00FE06B4" w:rsidP="00643768">
      <w:pPr>
        <w:ind w:left="270" w:hanging="270"/>
      </w:pPr>
      <w:r>
        <w:t>8</w:t>
      </w:r>
      <w:r w:rsidR="004C326F">
        <w:t>. Now source your .cshrc file: source ~/.cshrc</w:t>
      </w:r>
      <w:r w:rsidR="00F55D03">
        <w:t xml:space="preserve">  </w:t>
      </w:r>
      <w:r w:rsidR="00643768">
        <w:t>which will pyt your bin dir into your executable path.</w:t>
      </w:r>
    </w:p>
    <w:p w14:paraId="016BB21F" w14:textId="77777777" w:rsidR="00F55D03" w:rsidRDefault="00F55D03" w:rsidP="00A93806"/>
    <w:p w14:paraId="6FBB92A2" w14:textId="77777777" w:rsidR="00F55D03" w:rsidRDefault="00F55D03" w:rsidP="00A93806"/>
    <w:p w14:paraId="09F556F0" w14:textId="1FDE8DBD" w:rsidR="00F55D03" w:rsidRDefault="00F55D03" w:rsidP="00F55D03">
      <w:pPr>
        <w:ind w:firstLine="0"/>
      </w:pPr>
      <w:r>
        <w:t>The installation is now complete. Take a moment to inventory your directory structure.</w:t>
      </w:r>
    </w:p>
    <w:p w14:paraId="74B2724F" w14:textId="77777777" w:rsidR="004C326F" w:rsidRDefault="004C326F" w:rsidP="00A93806"/>
    <w:p w14:paraId="757AE88C" w14:textId="6FC7E7B5" w:rsidR="008B4707" w:rsidRDefault="008B4707" w:rsidP="00D731F3">
      <w:pPr>
        <w:ind w:firstLine="0"/>
      </w:pPr>
      <w:r>
        <w:t>DRP_CODE – Main Code Directory containing all sub-dirs for executeable code and in our example the raw and reduced sub-directories.</w:t>
      </w:r>
    </w:p>
    <w:p w14:paraId="267EF69F" w14:textId="77777777" w:rsidR="008B4707" w:rsidRDefault="008B4707" w:rsidP="00D731F3">
      <w:pPr>
        <w:ind w:firstLine="0"/>
      </w:pPr>
    </w:p>
    <w:p w14:paraId="02736FEE" w14:textId="77777777" w:rsidR="008B4707" w:rsidRDefault="00D731F3" w:rsidP="008B4707">
      <w:pPr>
        <w:pStyle w:val="ListParagraph"/>
        <w:numPr>
          <w:ilvl w:val="0"/>
          <w:numId w:val="37"/>
        </w:numPr>
      </w:pPr>
      <w:r>
        <w:t>MOSFIRE – directory containing the reduction code</w:t>
      </w:r>
    </w:p>
    <w:p w14:paraId="4A88EC71" w14:textId="2199B330" w:rsidR="00D731F3" w:rsidRDefault="00D731F3" w:rsidP="008B4707">
      <w:pPr>
        <w:pStyle w:val="ListParagraph"/>
        <w:numPr>
          <w:ilvl w:val="0"/>
          <w:numId w:val="37"/>
        </w:numPr>
      </w:pPr>
      <w:r>
        <w:t xml:space="preserve">apps – directory containing </w:t>
      </w:r>
      <w:r w:rsidR="00D1440B">
        <w:t>a few additional applications:</w:t>
      </w:r>
    </w:p>
    <w:p w14:paraId="4E75FB43" w14:textId="1F7E9F90" w:rsidR="00D1440B" w:rsidRDefault="00D1440B" w:rsidP="00D1440B">
      <w:pPr>
        <w:pStyle w:val="ListParagraph"/>
        <w:numPr>
          <w:ilvl w:val="2"/>
          <w:numId w:val="18"/>
        </w:numPr>
      </w:pPr>
      <w:r>
        <w:t>what – useful pretty printer for files</w:t>
      </w:r>
    </w:p>
    <w:p w14:paraId="0F9E4F74" w14:textId="77777777" w:rsidR="008B4707" w:rsidRDefault="00D1440B" w:rsidP="008B4707">
      <w:pPr>
        <w:pStyle w:val="ListParagraph"/>
        <w:numPr>
          <w:ilvl w:val="2"/>
          <w:numId w:val="18"/>
        </w:numPr>
      </w:pPr>
      <w:r>
        <w:t>handle – the entry point for creating driver files (more later)</w:t>
      </w:r>
    </w:p>
    <w:p w14:paraId="16B47262" w14:textId="77777777" w:rsidR="008B4707" w:rsidRDefault="00D731F3" w:rsidP="008B4707">
      <w:pPr>
        <w:pStyle w:val="ListParagraph"/>
        <w:numPr>
          <w:ilvl w:val="0"/>
          <w:numId w:val="36"/>
        </w:numPr>
      </w:pPr>
      <w:r>
        <w:t>badpixels</w:t>
      </w:r>
      <w:r w:rsidR="00D1440B">
        <w:t xml:space="preserve"> – directory containing badpixel maps.</w:t>
      </w:r>
    </w:p>
    <w:p w14:paraId="10627105" w14:textId="2394DD57" w:rsidR="00D731F3" w:rsidRDefault="00D1440B" w:rsidP="008B4707">
      <w:pPr>
        <w:pStyle w:val="ListParagraph"/>
        <w:numPr>
          <w:ilvl w:val="0"/>
          <w:numId w:val="36"/>
        </w:numPr>
      </w:pPr>
      <w:r>
        <w:t>D</w:t>
      </w:r>
      <w:r w:rsidR="00D731F3">
        <w:t>rivers</w:t>
      </w:r>
      <w:r>
        <w:t xml:space="preserve"> – directory containing example driver files. These files are used to initiate the redution process and you will modify them for your specific data sets. This will be discussed in more detail later.</w:t>
      </w:r>
    </w:p>
    <w:p w14:paraId="20FC0DE0" w14:textId="775AC9A0" w:rsidR="008B4707" w:rsidRDefault="008B4707" w:rsidP="008B4707">
      <w:pPr>
        <w:pStyle w:val="ListParagraph"/>
        <w:numPr>
          <w:ilvl w:val="1"/>
          <w:numId w:val="36"/>
        </w:numPr>
      </w:pPr>
      <w:r>
        <w:t>Driver.py – used for YJH reductions</w:t>
      </w:r>
    </w:p>
    <w:p w14:paraId="0B8B8F32" w14:textId="77777777" w:rsidR="008B4707" w:rsidRDefault="008B4707" w:rsidP="008B4707">
      <w:pPr>
        <w:pStyle w:val="ListParagraph"/>
        <w:numPr>
          <w:ilvl w:val="1"/>
          <w:numId w:val="36"/>
        </w:numPr>
      </w:pPr>
      <w:r>
        <w:t>K_driver.py – Contains code specific to K band observations</w:t>
      </w:r>
    </w:p>
    <w:p w14:paraId="601D0E9F" w14:textId="2EAB1ECC" w:rsidR="00B5186B" w:rsidRDefault="00B5186B" w:rsidP="008B4707">
      <w:pPr>
        <w:pStyle w:val="ListParagraph"/>
        <w:numPr>
          <w:ilvl w:val="1"/>
          <w:numId w:val="36"/>
        </w:numPr>
      </w:pPr>
      <w:r>
        <w:t>Longslit_driver.py – Longslit reductions</w:t>
      </w:r>
    </w:p>
    <w:p w14:paraId="27D843BB" w14:textId="1FDB5A24" w:rsidR="00B5186B" w:rsidRDefault="00B5186B" w:rsidP="008B4707">
      <w:pPr>
        <w:pStyle w:val="ListParagraph"/>
        <w:numPr>
          <w:ilvl w:val="1"/>
          <w:numId w:val="36"/>
        </w:numPr>
      </w:pPr>
      <w:r>
        <w:t>Long2pos_driver.py – long2pos and long2pos_specphot reductions</w:t>
      </w:r>
    </w:p>
    <w:p w14:paraId="32F9CEDF" w14:textId="77777777" w:rsidR="008B4707" w:rsidRDefault="00D1440B" w:rsidP="008B4707">
      <w:pPr>
        <w:pStyle w:val="ListParagraph"/>
        <w:numPr>
          <w:ilvl w:val="0"/>
          <w:numId w:val="36"/>
        </w:numPr>
      </w:pPr>
      <w:r>
        <w:t>P</w:t>
      </w:r>
      <w:r w:rsidR="00D731F3">
        <w:t>latescale</w:t>
      </w:r>
      <w:r>
        <w:t xml:space="preserve"> – contains a file that describes the detector plate scale</w:t>
      </w:r>
    </w:p>
    <w:p w14:paraId="2AF781C9" w14:textId="77777777" w:rsidR="00D1440B" w:rsidRDefault="00D1440B" w:rsidP="00D731F3">
      <w:pPr>
        <w:ind w:firstLine="0"/>
      </w:pPr>
    </w:p>
    <w:p w14:paraId="0D28CD42" w14:textId="32DD124C" w:rsidR="00D1440B" w:rsidRDefault="00D1440B" w:rsidP="00D731F3">
      <w:pPr>
        <w:ind w:firstLine="0"/>
      </w:pPr>
      <w:r>
        <w:t>Directories created by you</w:t>
      </w:r>
    </w:p>
    <w:p w14:paraId="7157080F" w14:textId="015AE685" w:rsidR="00D1440B" w:rsidRDefault="00D1440B" w:rsidP="008B4707">
      <w:pPr>
        <w:pStyle w:val="ListParagraph"/>
        <w:numPr>
          <w:ilvl w:val="0"/>
          <w:numId w:val="38"/>
        </w:numPr>
      </w:pPr>
      <w:r>
        <w:t>DATA – sub directory in which you can store your data. This is not a necessary sub-directory but may help you manage files. Raw data may be stored in other areas on your disk.</w:t>
      </w:r>
    </w:p>
    <w:p w14:paraId="6613C858" w14:textId="125DA457" w:rsidR="00D1440B" w:rsidRDefault="00D1440B" w:rsidP="008B4707">
      <w:pPr>
        <w:pStyle w:val="ListParagraph"/>
        <w:numPr>
          <w:ilvl w:val="0"/>
          <w:numId w:val="38"/>
        </w:numPr>
      </w:pPr>
      <w:r>
        <w:t>REDUX – sub directory where reductions will be stored. Also not critical, but helpful.</w:t>
      </w:r>
    </w:p>
    <w:p w14:paraId="4EB603DB" w14:textId="30A38755" w:rsidR="00D1440B" w:rsidRDefault="00643768" w:rsidP="008B4707">
      <w:pPr>
        <w:pStyle w:val="ListParagraph"/>
        <w:numPr>
          <w:ilvl w:val="0"/>
          <w:numId w:val="38"/>
        </w:numPr>
      </w:pPr>
      <w:r>
        <w:t>bin</w:t>
      </w:r>
      <w:r w:rsidR="00D1440B">
        <w:t xml:space="preserve"> – has the modified mospy </w:t>
      </w:r>
      <w:r w:rsidR="00990FD2">
        <w:t xml:space="preserve">executable </w:t>
      </w:r>
      <w:r w:rsidR="00D1440B">
        <w:t>command</w:t>
      </w:r>
    </w:p>
    <w:p w14:paraId="0E3A8EDE" w14:textId="77777777" w:rsidR="004C326F" w:rsidRDefault="004C326F" w:rsidP="00B5186B">
      <w:pPr>
        <w:ind w:firstLine="0"/>
      </w:pPr>
    </w:p>
    <w:p w14:paraId="2586DD42" w14:textId="77777777" w:rsidR="004C326F" w:rsidRDefault="004C326F" w:rsidP="00A93806"/>
    <w:p w14:paraId="2BAA0195" w14:textId="5D1426BB" w:rsidR="002C2163" w:rsidRDefault="002C2163" w:rsidP="00990FD2">
      <w:pPr>
        <w:ind w:firstLine="0"/>
      </w:pPr>
      <w:r>
        <w:t>From now on, if you want to run any pipeline commands, you will always execute</w:t>
      </w:r>
      <w:r w:rsidR="00990FD2">
        <w:t xml:space="preserve"> “m</w:t>
      </w:r>
      <w:r>
        <w:t>ospy</w:t>
      </w:r>
      <w:r w:rsidR="00990FD2">
        <w:t>” as seen in our first step in section 5 below.</w:t>
      </w:r>
    </w:p>
    <w:p w14:paraId="786C0D4C" w14:textId="77777777" w:rsidR="00AE36CC" w:rsidRPr="00AE36CC" w:rsidRDefault="00AE36CC" w:rsidP="00AE36CC"/>
    <w:p w14:paraId="4616EDF4" w14:textId="17AE4F8B" w:rsidR="00AE36CC" w:rsidRDefault="00AE36CC" w:rsidP="00DD2B68">
      <w:pPr>
        <w:pStyle w:val="Heading1"/>
      </w:pPr>
      <w:r>
        <w:t>Retireve your data</w:t>
      </w:r>
    </w:p>
    <w:p w14:paraId="113395C6" w14:textId="577EEB45" w:rsidR="00CA320F" w:rsidRPr="00CA320F" w:rsidRDefault="00AE36CC" w:rsidP="00CA320F">
      <w:r w:rsidRPr="00CA320F">
        <w:t>Before running the drp, you will need a set of spectroscopic data</w:t>
      </w:r>
      <w:r w:rsidR="009F62D0" w:rsidRPr="00CA320F">
        <w:t xml:space="preserve"> to reduce that includes flats, science observations, and if </w:t>
      </w:r>
      <w:r w:rsidR="00CA320F">
        <w:t xml:space="preserve">the observations are </w:t>
      </w:r>
      <w:r w:rsidR="009F62D0" w:rsidRPr="00CA320F">
        <w:t xml:space="preserve">K-band, arcs and thermal flats. </w:t>
      </w:r>
      <w:r w:rsidR="00CA320F" w:rsidRPr="00CA320F">
        <w:t xml:space="preserve">NOTE: You </w:t>
      </w:r>
      <w:r w:rsidR="00CA320F" w:rsidRPr="00CA320F">
        <w:rPr>
          <w:b/>
        </w:rPr>
        <w:t>must</w:t>
      </w:r>
      <w:r w:rsidR="00CA320F" w:rsidRPr="00CA320F">
        <w:t xml:space="preserve"> preserve Keck’s </w:t>
      </w:r>
      <w:r w:rsidR="00050555">
        <w:t xml:space="preserve">file </w:t>
      </w:r>
      <w:r w:rsidR="00CA320F" w:rsidRPr="00CA320F">
        <w:t>naming convention as the DRP uses the file name to parse data sets.</w:t>
      </w:r>
      <w:r w:rsidR="00050555">
        <w:t xml:space="preserve"> The standard naming convention is </w:t>
      </w:r>
      <w:r w:rsidR="00050555" w:rsidRPr="00050555">
        <w:t>mYYMMDD_####.fits</w:t>
      </w:r>
      <w:r w:rsidR="00050555">
        <w:t>.</w:t>
      </w:r>
      <w:r w:rsidR="00CA320F" w:rsidRPr="00CA320F">
        <w:t xml:space="preserve"> </w:t>
      </w:r>
    </w:p>
    <w:p w14:paraId="6DD7EEA8" w14:textId="00EF8064" w:rsidR="009F62D0" w:rsidRPr="00CA320F" w:rsidRDefault="009F62D0" w:rsidP="00CA320F">
      <w:r w:rsidRPr="00CA320F">
        <w:t xml:space="preserve">If you need to retrieve your data, </w:t>
      </w:r>
      <w:r w:rsidR="00B44BAF">
        <w:t>you may either use a secure copy (scp) assumine your data is still accessible from the Keck/MOSFIRE data directory (contact your SA if you need assistance) or use</w:t>
      </w:r>
      <w:r w:rsidRPr="00CA320F">
        <w:t xml:space="preserve"> </w:t>
      </w:r>
      <w:hyperlink r:id="rId14" w:history="1">
        <w:r w:rsidRPr="00CA320F">
          <w:rPr>
            <w:rFonts w:cs="Arial"/>
            <w:b/>
            <w:bCs/>
            <w:noProof w:val="0"/>
            <w:color w:val="0000CA"/>
          </w:rPr>
          <w:t xml:space="preserve">KOA </w:t>
        </w:r>
        <w:r w:rsidR="00B44BAF">
          <w:rPr>
            <w:rFonts w:cs="Arial"/>
            <w:b/>
            <w:bCs/>
            <w:noProof w:val="0"/>
            <w:color w:val="0000CA"/>
          </w:rPr>
          <w:t xml:space="preserve">–the </w:t>
        </w:r>
        <w:r w:rsidRPr="00CA320F">
          <w:rPr>
            <w:rFonts w:cs="Arial"/>
            <w:b/>
            <w:bCs/>
            <w:noProof w:val="0"/>
            <w:color w:val="0000CA"/>
          </w:rPr>
          <w:t>Keck Observat</w:t>
        </w:r>
        <w:r w:rsidRPr="00CA320F">
          <w:rPr>
            <w:rFonts w:cs="Arial"/>
            <w:b/>
            <w:bCs/>
            <w:noProof w:val="0"/>
            <w:color w:val="0000CA"/>
          </w:rPr>
          <w:t>o</w:t>
        </w:r>
        <w:r w:rsidRPr="00CA320F">
          <w:rPr>
            <w:rFonts w:cs="Arial"/>
            <w:b/>
            <w:bCs/>
            <w:noProof w:val="0"/>
            <w:color w:val="0000CA"/>
          </w:rPr>
          <w:t>ry Archive</w:t>
        </w:r>
      </w:hyperlink>
      <w:r w:rsidRPr="00CA320F">
        <w:rPr>
          <w:rFonts w:cs="Arial"/>
          <w:noProof w:val="0"/>
        </w:rPr>
        <w:t xml:space="preserve"> </w:t>
      </w:r>
      <w:r w:rsidRPr="00CA320F">
        <w:t>to navigate to t</w:t>
      </w:r>
      <w:r w:rsidRPr="00CA320F">
        <w:rPr>
          <w:rFonts w:cs="Arial"/>
          <w:noProof w:val="0"/>
        </w:rPr>
        <w:t xml:space="preserve">he KOA log in page. From there, </w:t>
      </w:r>
      <w:r w:rsidR="00050555">
        <w:rPr>
          <w:rFonts w:cs="Arial"/>
          <w:noProof w:val="0"/>
        </w:rPr>
        <w:t>KOA has forms where you specify the data to retrieve and will create a tar ball for you to download.</w:t>
      </w:r>
    </w:p>
    <w:p w14:paraId="63C323ED" w14:textId="2064554C" w:rsidR="009F62D0" w:rsidRDefault="009F62D0" w:rsidP="009F62D0">
      <w:pPr>
        <w:rPr>
          <w:rFonts w:cs="Arial"/>
          <w:noProof w:val="0"/>
        </w:rPr>
      </w:pPr>
      <w:r w:rsidRPr="00CA320F">
        <w:rPr>
          <w:rFonts w:cs="Arial"/>
          <w:noProof w:val="0"/>
        </w:rPr>
        <w:t xml:space="preserve">A useful tool is the file </w:t>
      </w:r>
      <w:r w:rsidR="009C2EE8" w:rsidRPr="00CA320F">
        <w:rPr>
          <w:rFonts w:cs="Arial"/>
          <w:noProof w:val="0"/>
        </w:rPr>
        <w:t>translator</w:t>
      </w:r>
      <w:r w:rsidRPr="00CA320F">
        <w:rPr>
          <w:rFonts w:cs="Arial"/>
          <w:noProof w:val="0"/>
        </w:rPr>
        <w:t xml:space="preserve"> </w:t>
      </w:r>
      <w:r w:rsidR="009C2EE8" w:rsidRPr="00CA320F">
        <w:rPr>
          <w:rFonts w:cs="Arial"/>
          <w:noProof w:val="0"/>
        </w:rPr>
        <w:t>script that</w:t>
      </w:r>
      <w:r w:rsidRPr="00CA320F">
        <w:rPr>
          <w:rFonts w:cs="Arial"/>
          <w:noProof w:val="0"/>
        </w:rPr>
        <w:t xml:space="preserve"> will convert your KOA file names to the </w:t>
      </w:r>
      <w:r w:rsidR="00050555">
        <w:rPr>
          <w:rFonts w:cs="Arial"/>
          <w:noProof w:val="0"/>
        </w:rPr>
        <w:t xml:space="preserve">standard </w:t>
      </w:r>
      <w:r w:rsidRPr="00CA320F">
        <w:rPr>
          <w:rFonts w:cs="Arial"/>
          <w:noProof w:val="0"/>
        </w:rPr>
        <w:t>filenames as they were written to disk during your o</w:t>
      </w:r>
      <w:r w:rsidRPr="00CA320F">
        <w:rPr>
          <w:rFonts w:cs="Arial"/>
          <w:noProof w:val="0"/>
        </w:rPr>
        <w:t>b</w:t>
      </w:r>
      <w:r w:rsidRPr="00CA320F">
        <w:rPr>
          <w:rFonts w:cs="Arial"/>
          <w:noProof w:val="0"/>
        </w:rPr>
        <w:t>serving session (</w:t>
      </w:r>
      <w:hyperlink r:id="rId15" w:history="1">
        <w:r w:rsidRPr="00CA320F">
          <w:rPr>
            <w:rFonts w:cs="Arial"/>
            <w:noProof w:val="0"/>
            <w:color w:val="0000CA"/>
            <w:u w:val="single" w:color="0000CA"/>
          </w:rPr>
          <w:t>koa_translator</w:t>
        </w:r>
      </w:hyperlink>
      <w:r w:rsidRPr="00CA320F">
        <w:rPr>
          <w:rFonts w:cs="Arial"/>
          <w:noProof w:val="0"/>
        </w:rPr>
        <w:t xml:space="preserve">). </w:t>
      </w:r>
      <w:r w:rsidR="00050555">
        <w:rPr>
          <w:rFonts w:cs="Arial"/>
          <w:noProof w:val="0"/>
        </w:rPr>
        <w:t>Again, your filenames must preserve the standard naming convention and the koa_translator script does this for you.</w:t>
      </w:r>
    </w:p>
    <w:p w14:paraId="4DB03EF9" w14:textId="77777777" w:rsidR="005074C2" w:rsidRDefault="005074C2" w:rsidP="009F62D0">
      <w:pPr>
        <w:rPr>
          <w:rFonts w:cs="Arial"/>
          <w:noProof w:val="0"/>
        </w:rPr>
      </w:pPr>
    </w:p>
    <w:p w14:paraId="03FE2CC6" w14:textId="77777777" w:rsidR="009F62D0" w:rsidRPr="00CA320F" w:rsidRDefault="009F62D0" w:rsidP="009F62D0"/>
    <w:p w14:paraId="490860A6" w14:textId="3AB90DE1" w:rsidR="009F62D0" w:rsidRPr="00CA320F" w:rsidRDefault="009F62D0" w:rsidP="009F62D0">
      <w:r w:rsidRPr="00CA320F">
        <w:t>If you do not have data of your own and wish to download the example:</w:t>
      </w:r>
    </w:p>
    <w:p w14:paraId="6DCFC879" w14:textId="77777777" w:rsidR="00CA320F" w:rsidRPr="00050555" w:rsidRDefault="00CA320F" w:rsidP="00050555">
      <w:pPr>
        <w:pStyle w:val="ListParagraph"/>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050555">
        <w:rPr>
          <w:rFonts w:cs="Arial"/>
          <w:noProof w:val="0"/>
        </w:rPr>
        <w:t xml:space="preserve">Grab the data from: </w:t>
      </w:r>
      <w:hyperlink r:id="rId16" w:history="1">
        <w:r w:rsidRPr="00050555">
          <w:rPr>
            <w:rFonts w:cs="Arial"/>
            <w:noProof w:val="0"/>
            <w:color w:val="0000CA"/>
            <w:u w:val="single" w:color="0000CA"/>
          </w:rPr>
          <w:t xml:space="preserve">http://mosfire.googlecode.com/files/DRP_Test_Case_Hband.zip </w:t>
        </w:r>
      </w:hyperlink>
      <w:r w:rsidRPr="00050555">
        <w:rPr>
          <w:rFonts w:cs="Arial"/>
          <w:noProof w:val="0"/>
        </w:rPr>
        <w:t>.</w:t>
      </w:r>
    </w:p>
    <w:p w14:paraId="100BAC64" w14:textId="77777777" w:rsidR="00050555" w:rsidRDefault="00CA320F" w:rsidP="00050555">
      <w:pPr>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CA320F">
        <w:rPr>
          <w:rFonts w:cs="Arial"/>
          <w:noProof w:val="0"/>
        </w:rPr>
        <w:t xml:space="preserve">Move the test case data to the newly created data dir </w:t>
      </w:r>
    </w:p>
    <w:p w14:paraId="1E00B0FD" w14:textId="77777777" w:rsidR="00050555" w:rsidRDefault="00CA320F" w:rsidP="00050555">
      <w:pPr>
        <w:widowControl w:val="0"/>
        <w:tabs>
          <w:tab w:val="left" w:pos="220"/>
          <w:tab w:val="left" w:pos="720"/>
        </w:tabs>
        <w:autoSpaceDE w:val="0"/>
        <w:autoSpaceDN w:val="0"/>
        <w:adjustRightInd w:val="0"/>
        <w:spacing w:line="240" w:lineRule="auto"/>
        <w:ind w:left="720" w:firstLine="0"/>
        <w:jc w:val="left"/>
        <w:rPr>
          <w:rFonts w:cs="Arial"/>
          <w:b/>
          <w:bCs/>
          <w:noProof w:val="0"/>
        </w:rPr>
      </w:pPr>
      <w:r w:rsidRPr="00CA320F">
        <w:rPr>
          <w:rFonts w:cs="Arial"/>
          <w:b/>
          <w:bCs/>
          <w:noProof w:val="0"/>
        </w:rPr>
        <w:t xml:space="preserve">mv ~/Downloads/DRP_Test_Case_Hband.zip </w:t>
      </w:r>
      <w:r w:rsidR="00050555">
        <w:rPr>
          <w:rFonts w:cs="Arial"/>
          <w:b/>
          <w:bCs/>
          <w:noProof w:val="0"/>
        </w:rPr>
        <w:t xml:space="preserve">   </w:t>
      </w:r>
    </w:p>
    <w:p w14:paraId="574AC1B1" w14:textId="63EFF679" w:rsidR="00CA320F" w:rsidRPr="00CA320F" w:rsidRDefault="00050555" w:rsidP="00050555">
      <w:pPr>
        <w:widowControl w:val="0"/>
        <w:tabs>
          <w:tab w:val="left" w:pos="220"/>
          <w:tab w:val="left" w:pos="720"/>
        </w:tabs>
        <w:autoSpaceDE w:val="0"/>
        <w:autoSpaceDN w:val="0"/>
        <w:adjustRightInd w:val="0"/>
        <w:spacing w:line="240" w:lineRule="auto"/>
        <w:ind w:left="720" w:firstLine="0"/>
        <w:jc w:val="left"/>
        <w:rPr>
          <w:rFonts w:cs="Arial"/>
          <w:noProof w:val="0"/>
        </w:rPr>
      </w:pPr>
      <w:r>
        <w:rPr>
          <w:rFonts w:cs="Arial"/>
          <w:b/>
          <w:bCs/>
          <w:noProof w:val="0"/>
        </w:rPr>
        <w:t xml:space="preserve">        </w:t>
      </w:r>
      <w:r w:rsidR="00CA320F" w:rsidRPr="00CA320F">
        <w:rPr>
          <w:rFonts w:cs="Arial"/>
          <w:b/>
          <w:bCs/>
          <w:noProof w:val="0"/>
        </w:rPr>
        <w:t xml:space="preserve">~/MOSFIRE/DRP_CODE/DATA/. </w:t>
      </w:r>
    </w:p>
    <w:p w14:paraId="4DE8AA6F" w14:textId="790D8888" w:rsidR="009F62D0" w:rsidRPr="00050555" w:rsidRDefault="00CA320F" w:rsidP="00050555">
      <w:pPr>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CA320F">
        <w:rPr>
          <w:rFonts w:cs="Arial"/>
          <w:noProof w:val="0"/>
        </w:rPr>
        <w:t xml:space="preserve">unzip the DRP test case file: </w:t>
      </w:r>
      <w:r w:rsidRPr="00050555">
        <w:rPr>
          <w:rFonts w:cs="Arial"/>
          <w:b/>
          <w:noProof w:val="0"/>
        </w:rPr>
        <w:t>unzip DRP_Test_Case_Hband.zip</w:t>
      </w:r>
    </w:p>
    <w:p w14:paraId="71DF3FBC" w14:textId="77777777" w:rsidR="009F62D0" w:rsidRDefault="009F62D0" w:rsidP="009F62D0"/>
    <w:p w14:paraId="173BB9A7" w14:textId="6955EA8B" w:rsidR="00050555" w:rsidRPr="00CA320F" w:rsidRDefault="00050555" w:rsidP="009F62D0">
      <w:r>
        <w:t xml:space="preserve">Again, although any data directory is valid, for the purposes of this document, we will assume you have put it in the DATA </w:t>
      </w:r>
      <w:r w:rsidR="001C1C55">
        <w:t>sub-directory</w:t>
      </w:r>
      <w:r>
        <w:t>.</w:t>
      </w:r>
    </w:p>
    <w:p w14:paraId="685632D3" w14:textId="77777777" w:rsidR="009F62D0" w:rsidRPr="00CA320F" w:rsidRDefault="009F62D0" w:rsidP="009F62D0"/>
    <w:p w14:paraId="1C74A3AD" w14:textId="615AB932" w:rsidR="00AE36CC" w:rsidRPr="00AE36CC" w:rsidRDefault="00821FB9" w:rsidP="00AE36CC">
      <w:pPr>
        <w:pStyle w:val="Heading1"/>
      </w:pPr>
      <w:r>
        <w:t xml:space="preserve">DRP </w:t>
      </w:r>
      <w:r w:rsidR="00642F8A">
        <w:t xml:space="preserve">First </w:t>
      </w:r>
      <w:r>
        <w:t xml:space="preserve">Reduction </w:t>
      </w:r>
      <w:r w:rsidR="00642F8A">
        <w:t>Step: Handle</w:t>
      </w:r>
    </w:p>
    <w:p w14:paraId="5276134D" w14:textId="4F2757CD" w:rsidR="00C412D4" w:rsidRDefault="001C1C55" w:rsidP="00BE162A">
      <w:r>
        <w:t xml:space="preserve">Now that you have data to reduce, we need to set up the pipeline with the appropriate files so that the drp </w:t>
      </w:r>
      <w:r w:rsidR="00BE162A">
        <w:t>know</w:t>
      </w:r>
      <w:r>
        <w:t>s what files to use in the reduction</w:t>
      </w:r>
      <w:r w:rsidR="00BE162A">
        <w:t xml:space="preserve">. The handle step will </w:t>
      </w:r>
      <w:r w:rsidR="00DA232B">
        <w:t>parses the FITS h</w:t>
      </w:r>
      <w:r w:rsidR="00BE162A">
        <w:t>eader information and determine</w:t>
      </w:r>
      <w:r w:rsidR="00DA232B">
        <w:t xml:space="preserve"> what files are associated with each of your masks. </w:t>
      </w:r>
      <w:r>
        <w:t>Because the DRP no longer has a designated output directory, you will need to run handle in your designated reduction sub-directory (REDUX in our example).</w:t>
      </w:r>
    </w:p>
    <w:p w14:paraId="74DCA651" w14:textId="77777777" w:rsidR="00C412D4" w:rsidRDefault="00C412D4" w:rsidP="00C412D4"/>
    <w:p w14:paraId="4FE57855" w14:textId="77777777" w:rsidR="00C412D4" w:rsidRDefault="00C412D4" w:rsidP="00C412D4">
      <w:r>
        <w:t>Steps to perform</w:t>
      </w:r>
    </w:p>
    <w:p w14:paraId="314643B3" w14:textId="0B32EDB0" w:rsidR="00C412D4" w:rsidRDefault="001C1C55" w:rsidP="00C412D4">
      <w:pPr>
        <w:pStyle w:val="ListParagraph"/>
        <w:numPr>
          <w:ilvl w:val="0"/>
          <w:numId w:val="15"/>
        </w:numPr>
        <w:jc w:val="left"/>
      </w:pPr>
      <w:r>
        <w:t>cd ~/MOSFIRE/DRP_CODE/REDUX</w:t>
      </w:r>
      <w:r w:rsidR="00C412D4">
        <w:tab/>
        <w:t># Go to your output directory</w:t>
      </w:r>
    </w:p>
    <w:p w14:paraId="6F9FF64D" w14:textId="441B008A" w:rsidR="00C412D4" w:rsidRDefault="00C412D4" w:rsidP="00C412D4">
      <w:pPr>
        <w:pStyle w:val="ListParagraph"/>
        <w:numPr>
          <w:ilvl w:val="0"/>
          <w:numId w:val="15"/>
        </w:numPr>
        <w:jc w:val="left"/>
      </w:pPr>
      <w:r w:rsidRPr="00DB56C9">
        <w:t>mospy</w:t>
      </w:r>
      <w:r w:rsidR="001C1C55">
        <w:t xml:space="preserve"> handle /home/yourhomedir/MOSFIRE/DRP_CODE/2014may08</w:t>
      </w:r>
      <w:r w:rsidRPr="00DB56C9">
        <w:t>*fits</w:t>
      </w:r>
      <w:r>
        <w:br/>
        <w:t>… A lot of data summarizing the observations is outputed</w:t>
      </w:r>
      <w:r w:rsidR="001C1C55">
        <w:t>. This includes a table of the o</w:t>
      </w:r>
      <w:r w:rsidR="00070E3B">
        <w:t>bservations:</w:t>
      </w:r>
    </w:p>
    <w:p w14:paraId="783EEFE7" w14:textId="7EB43565" w:rsidR="001C1C55" w:rsidRDefault="001C1C55" w:rsidP="001C1C55">
      <w:pPr>
        <w:jc w:val="left"/>
        <w:rPr>
          <w:sz w:val="16"/>
          <w:szCs w:val="16"/>
        </w:rPr>
      </w:pPr>
      <w:r>
        <w:rPr>
          <w:sz w:val="16"/>
          <w:szCs w:val="16"/>
        </w:rPr>
        <w:t>Example output</w:t>
      </w:r>
      <w:r w:rsidR="00070E3B">
        <w:rPr>
          <w:sz w:val="16"/>
          <w:szCs w:val="16"/>
        </w:rPr>
        <w:t>:</w:t>
      </w:r>
    </w:p>
    <w:p w14:paraId="5FF96C14" w14:textId="55C868AB" w:rsidR="00070E3B" w:rsidRPr="001C1C55" w:rsidRDefault="00070E3B" w:rsidP="001C1C55">
      <w:pPr>
        <w:jc w:val="left"/>
        <w:rPr>
          <w:sz w:val="16"/>
          <w:szCs w:val="16"/>
        </w:rPr>
      </w:pPr>
      <w:r>
        <w:rPr>
          <w:sz w:val="16"/>
          <w:szCs w:val="16"/>
        </w:rPr>
        <w:t>…..</w:t>
      </w:r>
    </w:p>
    <w:p w14:paraId="337C498A" w14:textId="09290D35" w:rsidR="001C1C55" w:rsidRPr="001C1C55" w:rsidRDefault="00070E3B" w:rsidP="001C1C55">
      <w:pPr>
        <w:jc w:val="left"/>
        <w:rPr>
          <w:sz w:val="16"/>
          <w:szCs w:val="16"/>
        </w:rPr>
      </w:pPr>
      <w:r>
        <w:rPr>
          <w:sz w:val="16"/>
          <w:szCs w:val="16"/>
        </w:rPr>
        <w:t>m13</w:t>
      </w:r>
      <w:r w:rsidR="001C1C55" w:rsidRPr="001C1C55">
        <w:rPr>
          <w:sz w:val="16"/>
          <w:szCs w:val="16"/>
        </w:rPr>
        <w:t>05</w:t>
      </w:r>
      <w:r>
        <w:rPr>
          <w:sz w:val="16"/>
          <w:szCs w:val="16"/>
        </w:rPr>
        <w:t>14</w:t>
      </w:r>
      <w:r w:rsidR="001C1C55" w:rsidRPr="001C1C55">
        <w:rPr>
          <w:sz w:val="16"/>
          <w:szCs w:val="16"/>
        </w:rPr>
        <w:t xml:space="preserve">_0132         </w:t>
      </w:r>
      <w:r w:rsidR="001C1C55">
        <w:rPr>
          <w:sz w:val="16"/>
          <w:szCs w:val="16"/>
        </w:rPr>
        <w:t xml:space="preserve">       Flat:mos Y mosmaskA</w:t>
      </w:r>
      <w:r w:rsidR="001C1C55" w:rsidRP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421E0EC5" w14:textId="356CF9C1" w:rsidR="001C1C55" w:rsidRPr="001C1C55" w:rsidRDefault="00070E3B" w:rsidP="001C1C55">
      <w:pPr>
        <w:jc w:val="left"/>
        <w:rPr>
          <w:sz w:val="16"/>
          <w:szCs w:val="16"/>
        </w:rPr>
      </w:pPr>
      <w:r>
        <w:rPr>
          <w:sz w:val="16"/>
          <w:szCs w:val="16"/>
        </w:rPr>
        <w:t>m130114</w:t>
      </w:r>
      <w:r w:rsidR="001C1C55" w:rsidRPr="001C1C55">
        <w:rPr>
          <w:sz w:val="16"/>
          <w:szCs w:val="16"/>
        </w:rPr>
        <w:t xml:space="preserve">_0133                Flat:mos Y </w:t>
      </w:r>
      <w:r w:rsidR="001C1C55">
        <w:rPr>
          <w:sz w:val="16"/>
          <w:szCs w:val="16"/>
        </w:rPr>
        <w:t>mosmaskA</w:t>
      </w:r>
      <w:r w:rsidR="001C1C55" w:rsidRP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16297B07" w14:textId="55F2C300" w:rsidR="001C1C55" w:rsidRPr="001C1C55" w:rsidRDefault="00070E3B" w:rsidP="001C1C55">
      <w:pPr>
        <w:jc w:val="left"/>
        <w:rPr>
          <w:sz w:val="16"/>
          <w:szCs w:val="16"/>
        </w:rPr>
      </w:pPr>
      <w:r>
        <w:rPr>
          <w:sz w:val="16"/>
          <w:szCs w:val="16"/>
        </w:rPr>
        <w:t>m130114</w:t>
      </w:r>
      <w:r w:rsidR="001C1C55" w:rsidRPr="001C1C55">
        <w:rPr>
          <w:sz w:val="16"/>
          <w:szCs w:val="16"/>
        </w:rPr>
        <w:t xml:space="preserve">_0134          </w:t>
      </w:r>
      <w:r>
        <w:rPr>
          <w:sz w:val="16"/>
          <w:szCs w:val="16"/>
        </w:rPr>
        <w:t xml:space="preserve">      </w:t>
      </w:r>
      <w:r w:rsidR="001C1C55" w:rsidRPr="001C1C55">
        <w:rPr>
          <w:sz w:val="16"/>
          <w:szCs w:val="16"/>
        </w:rPr>
        <w:t xml:space="preserve">Flat:mos Y </w:t>
      </w:r>
      <w:r w:rsidR="001C1C55">
        <w:rPr>
          <w:sz w:val="16"/>
          <w:szCs w:val="16"/>
        </w:rPr>
        <w:t>mosmaskA</w:t>
      </w:r>
      <w:r w:rsidR="001C1C55" w:rsidRPr="001C1C55">
        <w:rPr>
          <w:sz w:val="16"/>
          <w:szCs w:val="16"/>
        </w:rPr>
        <w:t xml:space="preserve">   </w:t>
      </w:r>
      <w:r w:rsid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50617EC1" w14:textId="0849E92C" w:rsidR="001C1C55" w:rsidRPr="001C1C55" w:rsidRDefault="00070E3B" w:rsidP="001C1C55">
      <w:pPr>
        <w:jc w:val="left"/>
        <w:rPr>
          <w:sz w:val="16"/>
          <w:szCs w:val="16"/>
        </w:rPr>
      </w:pPr>
      <w:r>
        <w:rPr>
          <w:sz w:val="16"/>
          <w:szCs w:val="16"/>
        </w:rPr>
        <w:t>m130114</w:t>
      </w:r>
      <w:r w:rsidR="001C1C55" w:rsidRPr="001C1C55">
        <w:rPr>
          <w:sz w:val="16"/>
          <w:szCs w:val="16"/>
        </w:rPr>
        <w:t xml:space="preserve">_0135                Flat:mos Y </w:t>
      </w:r>
      <w:r>
        <w:rPr>
          <w:sz w:val="16"/>
          <w:szCs w:val="16"/>
        </w:rPr>
        <w:t xml:space="preserve">mosmaskA     16.0 s                    </w:t>
      </w:r>
      <w:r>
        <w:rPr>
          <w:sz w:val="16"/>
          <w:szCs w:val="16"/>
        </w:rPr>
        <w:tab/>
        <w:t>mosmaskA</w:t>
      </w:r>
      <w:r w:rsidRPr="001C1C55">
        <w:rPr>
          <w:sz w:val="16"/>
          <w:szCs w:val="16"/>
        </w:rPr>
        <w:t xml:space="preserve">   </w:t>
      </w:r>
      <w:r w:rsidR="001C1C55" w:rsidRPr="001C1C55">
        <w:rPr>
          <w:sz w:val="16"/>
          <w:szCs w:val="16"/>
        </w:rPr>
        <w:t>Y      YJ</w:t>
      </w:r>
    </w:p>
    <w:p w14:paraId="47488954" w14:textId="36FF5FAC" w:rsidR="001C1C55" w:rsidRPr="001C1C55" w:rsidRDefault="00070E3B" w:rsidP="001C1C55">
      <w:pPr>
        <w:jc w:val="left"/>
        <w:rPr>
          <w:sz w:val="16"/>
          <w:szCs w:val="16"/>
        </w:rPr>
      </w:pPr>
      <w:r>
        <w:rPr>
          <w:sz w:val="16"/>
          <w:szCs w:val="16"/>
        </w:rPr>
        <w:t>m130114</w:t>
      </w:r>
      <w:r w:rsidR="001C1C55" w:rsidRPr="001C1C55">
        <w:rPr>
          <w:sz w:val="16"/>
          <w:szCs w:val="16"/>
        </w:rPr>
        <w:t xml:space="preserve">_0136                Flat:mos Y </w:t>
      </w:r>
      <w:r>
        <w:rPr>
          <w:sz w:val="16"/>
          <w:szCs w:val="16"/>
        </w:rPr>
        <w:t xml:space="preserve">mosmaskA     </w:t>
      </w:r>
      <w:r w:rsidR="001C1C55" w:rsidRPr="001C1C55">
        <w:rPr>
          <w:sz w:val="16"/>
          <w:szCs w:val="16"/>
        </w:rPr>
        <w:t xml:space="preserve">16.0 s                      </w:t>
      </w:r>
      <w:r>
        <w:rPr>
          <w:sz w:val="16"/>
          <w:szCs w:val="16"/>
        </w:rPr>
        <w:tab/>
        <w:t>mosmaskA</w:t>
      </w:r>
      <w:r w:rsidRPr="001C1C55">
        <w:rPr>
          <w:sz w:val="16"/>
          <w:szCs w:val="16"/>
        </w:rPr>
        <w:t xml:space="preserve">   </w:t>
      </w:r>
      <w:r w:rsidR="001C1C55" w:rsidRPr="001C1C55">
        <w:rPr>
          <w:sz w:val="16"/>
          <w:szCs w:val="16"/>
        </w:rPr>
        <w:t>Y      YJ</w:t>
      </w:r>
    </w:p>
    <w:p w14:paraId="44C945D7" w14:textId="49F9762E" w:rsidR="001C1C55" w:rsidRPr="001C1C55" w:rsidRDefault="001C1C55" w:rsidP="001C1C55">
      <w:pPr>
        <w:jc w:val="left"/>
        <w:rPr>
          <w:sz w:val="16"/>
          <w:szCs w:val="16"/>
        </w:rPr>
      </w:pPr>
      <w:r w:rsidRPr="001C1C55">
        <w:rPr>
          <w:sz w:val="16"/>
          <w:szCs w:val="16"/>
        </w:rPr>
        <w:t>m14</w:t>
      </w:r>
      <w:r w:rsidR="00070E3B">
        <w:rPr>
          <w:sz w:val="16"/>
          <w:szCs w:val="16"/>
        </w:rPr>
        <w:t>0114</w:t>
      </w:r>
      <w:r w:rsidRPr="001C1C55">
        <w:rPr>
          <w:sz w:val="16"/>
          <w:szCs w:val="16"/>
        </w:rPr>
        <w:t xml:space="preserve">_0137                Flat:mos Y </w:t>
      </w:r>
      <w:r w:rsidR="00070E3B">
        <w:rPr>
          <w:sz w:val="16"/>
          <w:szCs w:val="16"/>
        </w:rPr>
        <w:t>mosmaskA</w:t>
      </w:r>
      <w:r w:rsidR="00070E3B" w:rsidRPr="001C1C55">
        <w:rPr>
          <w:sz w:val="16"/>
          <w:szCs w:val="16"/>
        </w:rPr>
        <w:t xml:space="preserve">   </w:t>
      </w:r>
      <w:r w:rsidR="00070E3B">
        <w:rPr>
          <w:sz w:val="16"/>
          <w:szCs w:val="16"/>
        </w:rPr>
        <w:t xml:space="preserve">  </w:t>
      </w:r>
      <w:r w:rsidRPr="001C1C55">
        <w:rPr>
          <w:sz w:val="16"/>
          <w:szCs w:val="16"/>
        </w:rPr>
        <w:t xml:space="preserve">16.0 s                      </w:t>
      </w:r>
      <w:r w:rsidR="00070E3B">
        <w:rPr>
          <w:sz w:val="16"/>
          <w:szCs w:val="16"/>
        </w:rPr>
        <w:tab/>
        <w:t>mosmaskA</w:t>
      </w:r>
      <w:r w:rsidR="00070E3B" w:rsidRPr="001C1C55">
        <w:rPr>
          <w:sz w:val="16"/>
          <w:szCs w:val="16"/>
        </w:rPr>
        <w:t xml:space="preserve">   </w:t>
      </w:r>
      <w:r w:rsidRPr="001C1C55">
        <w:rPr>
          <w:sz w:val="16"/>
          <w:szCs w:val="16"/>
        </w:rPr>
        <w:t>Y      YJ</w:t>
      </w:r>
    </w:p>
    <w:p w14:paraId="1B59B867" w14:textId="621A98AF" w:rsidR="001C1C55" w:rsidRDefault="00070E3B" w:rsidP="001C1C55">
      <w:pPr>
        <w:jc w:val="left"/>
      </w:pPr>
      <w:r>
        <w:t>…..</w:t>
      </w:r>
    </w:p>
    <w:p w14:paraId="5AF09336" w14:textId="62507E4C" w:rsidR="00070E3B" w:rsidRDefault="00070E3B" w:rsidP="001C1C55">
      <w:pPr>
        <w:jc w:val="left"/>
      </w:pPr>
      <w:r>
        <w:t xml:space="preserve">             and file lists that organize the observation types:</w:t>
      </w:r>
    </w:p>
    <w:p w14:paraId="5A4C59BB" w14:textId="420DE67E" w:rsidR="00070E3B" w:rsidRDefault="00070E3B" w:rsidP="001C1C55">
      <w:pPr>
        <w:jc w:val="left"/>
      </w:pPr>
      <w:r>
        <w:t>….</w:t>
      </w:r>
    </w:p>
    <w:p w14:paraId="2E8D69B5" w14:textId="082E0B83"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/2013jan14/Y/Unknown.txt</w:t>
      </w:r>
    </w:p>
    <w:p w14:paraId="021D18E7" w14:textId="1F3BEDC8"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/2013jan14/Y/Align.txt</w:t>
      </w:r>
    </w:p>
    <w:p w14:paraId="315108B8" w14:textId="4403DE42"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/2013jan14/Y/MIRA.txt</w:t>
      </w:r>
    </w:p>
    <w:p w14:paraId="0CC85A88" w14:textId="58284A5F"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/2013jan14/Y/Ne.txt</w:t>
      </w:r>
    </w:p>
    <w:p w14:paraId="7D45DC29" w14:textId="7A7EA770"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/2013jan14/Y/Offset_2.txt</w:t>
      </w:r>
    </w:p>
    <w:p w14:paraId="7C1BF90B" w14:textId="69889B1E"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/2013jan14/Y/Offset_-2.txt</w:t>
      </w:r>
    </w:p>
    <w:p w14:paraId="582E076B" w14:textId="0F7F1AAF"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/2013jan14/Y/Flat.txt</w:t>
      </w:r>
    </w:p>
    <w:p w14:paraId="78DF676A" w14:textId="5E3B7912"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/2013jan14/Y/Image.txt</w:t>
      </w:r>
    </w:p>
    <w:p w14:paraId="2D8F3BA7" w14:textId="0DF453EC"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/2013jan14/Y/FlatThermal.txt</w:t>
      </w:r>
    </w:p>
    <w:p w14:paraId="6AF0501B" w14:textId="553C327E"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/2013jan14/Y/Dark.txt</w:t>
      </w:r>
    </w:p>
    <w:p w14:paraId="203DFEDE" w14:textId="4643DB32"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/2013jan14/Y/Ar.txt</w:t>
      </w:r>
    </w:p>
    <w:p w14:paraId="05674339" w14:textId="1CBA9F20"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2013jan14/Y/Aborted.txt</w:t>
      </w:r>
    </w:p>
    <w:p w14:paraId="29F9756D" w14:textId="0D234FA9" w:rsidR="00070E3B" w:rsidRDefault="00070E3B" w:rsidP="001C1C55">
      <w:pPr>
        <w:jc w:val="left"/>
      </w:pPr>
      <w:r>
        <w:t>…..</w:t>
      </w:r>
    </w:p>
    <w:p w14:paraId="576AA578" w14:textId="77777777" w:rsidR="00070E3B" w:rsidRDefault="00070E3B" w:rsidP="001C1C55">
      <w:pPr>
        <w:jc w:val="left"/>
      </w:pPr>
    </w:p>
    <w:p w14:paraId="167A276A" w14:textId="05CCED39" w:rsidR="00070E3B" w:rsidRDefault="00070E3B" w:rsidP="00070E3B">
      <w:pPr>
        <w:ind w:firstLine="0"/>
      </w:pPr>
      <w:r>
        <w:t>The handle step creates a set of directories organized as</w:t>
      </w:r>
    </w:p>
    <w:p w14:paraId="6746CCE5" w14:textId="77777777" w:rsidR="00070E3B" w:rsidRDefault="00070E3B" w:rsidP="00070E3B">
      <w:pPr>
        <w:pStyle w:val="Quote"/>
        <w:ind w:left="180"/>
      </w:pPr>
      <w:r>
        <w:t>[maskname]/[date]/[band]/</w:t>
      </w:r>
    </w:p>
    <w:p w14:paraId="222F60A8" w14:textId="77777777" w:rsidR="00070E3B" w:rsidRDefault="00070E3B" w:rsidP="00070E3B">
      <w:pPr>
        <w:pStyle w:val="Quote"/>
        <w:ind w:left="2520"/>
      </w:pPr>
      <w:r>
        <w:t>Aborted.txt: Aborted files</w:t>
      </w:r>
    </w:p>
    <w:p w14:paraId="0E9BE35A" w14:textId="77777777" w:rsidR="00070E3B" w:rsidRPr="00BE162A" w:rsidRDefault="00070E3B" w:rsidP="00070E3B">
      <w:pPr>
        <w:pStyle w:val="Quote"/>
        <w:ind w:left="2520"/>
      </w:pPr>
      <w:r>
        <w:t>Align.txt: Alignment frames</w:t>
      </w:r>
      <w:r>
        <w:tab/>
      </w:r>
      <w:r>
        <w:br/>
        <w:t>Ar.txt: Argon spectra</w:t>
      </w:r>
    </w:p>
    <w:p w14:paraId="20CB8AEE" w14:textId="294F71AA" w:rsidR="00070E3B" w:rsidRDefault="00070E3B" w:rsidP="00070E3B">
      <w:pPr>
        <w:pStyle w:val="Quote"/>
        <w:ind w:left="2520"/>
      </w:pPr>
      <w:r>
        <w:t>Dark.txt: Darks</w:t>
      </w:r>
      <w:r w:rsidRPr="00070E3B">
        <w:t xml:space="preserve"> </w:t>
      </w:r>
    </w:p>
    <w:p w14:paraId="67C8531C" w14:textId="471DE5AF" w:rsidR="00070E3B" w:rsidRDefault="00070E3B" w:rsidP="00070E3B">
      <w:pPr>
        <w:pStyle w:val="Quote"/>
        <w:ind w:left="2520"/>
      </w:pPr>
      <w:r>
        <w:t>Flat.txt: Flat fields</w:t>
      </w:r>
    </w:p>
    <w:p w14:paraId="0B293689" w14:textId="31E4B37E" w:rsidR="00070E3B" w:rsidRDefault="00070E3B" w:rsidP="00070E3B">
      <w:pPr>
        <w:pStyle w:val="Quote"/>
        <w:ind w:left="2520"/>
      </w:pPr>
      <w:r>
        <w:t>FlatThermal.txt: Thermal Flats (lamps off)</w:t>
      </w:r>
    </w:p>
    <w:p w14:paraId="0E613C6E" w14:textId="2D4A91E3" w:rsidR="00070E3B" w:rsidRDefault="00070E3B" w:rsidP="00070E3B">
      <w:pPr>
        <w:pStyle w:val="Quote"/>
        <w:ind w:left="2520"/>
      </w:pPr>
      <w:r>
        <w:t>Image.txt: Imaging mode</w:t>
      </w:r>
    </w:p>
    <w:p w14:paraId="4357F96A" w14:textId="77777777" w:rsidR="00070E3B" w:rsidRDefault="00070E3B" w:rsidP="00070E3B">
      <w:pPr>
        <w:pStyle w:val="Quote"/>
        <w:ind w:left="2520"/>
      </w:pPr>
      <w:r>
        <w:t>MIRA.txt: MIRA focus images</w:t>
      </w:r>
    </w:p>
    <w:p w14:paraId="21082CDA" w14:textId="77777777" w:rsidR="00070E3B" w:rsidRDefault="00070E3B" w:rsidP="00070E3B">
      <w:pPr>
        <w:pStyle w:val="Quote"/>
        <w:ind w:left="2520"/>
      </w:pPr>
      <w:r>
        <w:t>Ne.txt: Neon lamp spectra</w:t>
      </w:r>
    </w:p>
    <w:p w14:paraId="51AD7CC3" w14:textId="77777777" w:rsidR="00070E3B" w:rsidRPr="00BE162A" w:rsidRDefault="00070E3B" w:rsidP="00070E3B">
      <w:pPr>
        <w:pStyle w:val="Quote"/>
        <w:ind w:left="2520"/>
      </w:pPr>
      <w:r>
        <w:t xml:space="preserve">Unknown.txt: Unknown files </w:t>
      </w:r>
      <w:r>
        <w:tab/>
      </w:r>
      <w:r>
        <w:br/>
        <w:t>Offset_[p].txt: Science frames</w:t>
      </w:r>
      <w:r>
        <w:tab/>
      </w:r>
    </w:p>
    <w:p w14:paraId="07982F51" w14:textId="77777777" w:rsidR="00070E3B" w:rsidRPr="00BE162A" w:rsidRDefault="00070E3B" w:rsidP="00070E3B">
      <w:pPr>
        <w:pStyle w:val="Quote"/>
        <w:ind w:left="3600"/>
      </w:pPr>
      <w:r>
        <w:tab/>
      </w:r>
      <w:r>
        <w:tab/>
      </w:r>
      <w:r>
        <w:tab/>
      </w:r>
    </w:p>
    <w:p w14:paraId="745BEE2B" w14:textId="481791CF" w:rsidR="00070E3B" w:rsidRDefault="00070E3B" w:rsidP="00070E3B">
      <w:r>
        <w:t xml:space="preserve">The output directory structure is designed to make finding reduced data easy, and to seaprate reductions of the same mask across multiple dates. </w:t>
      </w:r>
      <w:r w:rsidR="00C639A9">
        <w:t>Below is a screen shot showing the example output from an Offset*.txt file.</w:t>
      </w:r>
    </w:p>
    <w:p w14:paraId="3F70090A" w14:textId="77777777" w:rsidR="00C639A9" w:rsidRDefault="00C639A9" w:rsidP="00070E3B"/>
    <w:p w14:paraId="5862A4DD" w14:textId="574F32C9" w:rsidR="00BF1C75" w:rsidRDefault="00C639A9" w:rsidP="00990FD2">
      <w:pPr>
        <w:jc w:val="left"/>
      </w:pPr>
      <w:r>
        <w:drawing>
          <wp:inline distT="0" distB="0" distL="0" distR="0" wp14:anchorId="670DF808" wp14:editId="693953C2">
            <wp:extent cx="2982480" cy="190734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6970" t="5051" r="7453" b="25920"/>
                    <a:stretch/>
                  </pic:blipFill>
                  <pic:spPr bwMode="auto">
                    <a:xfrm>
                      <a:off x="0" y="0"/>
                      <a:ext cx="2983528" cy="1908010"/>
                    </a:xfrm>
                    <a:prstGeom prst="rect">
                      <a:avLst/>
                    </a:prstGeom>
                    <a:noFill/>
                    <a:ln>
                      <a:noFill/>
                    </a:ln>
                    <a:extLst>
                      <a:ext uri="{53640926-AAD7-44d8-BBD7-CCE9431645EC}">
                        <a14:shadowObscured xmlns:a14="http://schemas.microsoft.com/office/drawing/2010/main"/>
                      </a:ext>
                    </a:extLst>
                  </pic:spPr>
                </pic:pic>
              </a:graphicData>
            </a:graphic>
          </wp:inline>
        </w:drawing>
      </w:r>
    </w:p>
    <w:p w14:paraId="3D1DDA24" w14:textId="77777777" w:rsidR="00B5186B" w:rsidRDefault="00B5186B" w:rsidP="00990FD2">
      <w:pPr>
        <w:jc w:val="left"/>
      </w:pPr>
    </w:p>
    <w:p w14:paraId="3D46605C" w14:textId="170C4A8D" w:rsidR="00B5186B" w:rsidRDefault="00B5186B" w:rsidP="00990FD2">
      <w:pPr>
        <w:jc w:val="left"/>
      </w:pPr>
      <w:r>
        <w:t>For longslit observations, separate offsets files are created for each object, but the same offset files are used if the same object is observed many times during the night. You might want to separate the different observations of the same object.</w:t>
      </w:r>
    </w:p>
    <w:p w14:paraId="4FEB75A0" w14:textId="604B1F01" w:rsidR="00B5186B" w:rsidRDefault="00B5186B" w:rsidP="00990FD2">
      <w:pPr>
        <w:jc w:val="left"/>
      </w:pPr>
      <w:r>
        <w:t>For long2pos observations, again different offset files are created for each object. Besides, the suffixes _PosA and _PosC are added to the offset files to identify the two left and right positions used in the observations.</w:t>
      </w:r>
    </w:p>
    <w:p w14:paraId="647F6EF1" w14:textId="77777777" w:rsidR="00B61519" w:rsidRDefault="00B61519" w:rsidP="00B61519">
      <w:pPr>
        <w:pStyle w:val="Firstparagraph"/>
      </w:pPr>
      <w:r>
        <w:t>The following section describes in details how to use the driver file to control the pipeline processes, and points at a number of standard driver files that we provide for reference.</w:t>
      </w:r>
    </w:p>
    <w:p w14:paraId="1406E1C0" w14:textId="16979D64" w:rsidR="00B61519" w:rsidRDefault="00B61519" w:rsidP="00B61519">
      <w:pPr>
        <w:pStyle w:val="Heading1"/>
      </w:pPr>
      <w:bookmarkStart w:id="0" w:name="_GoBack"/>
      <w:bookmarkEnd w:id="0"/>
      <w:r>
        <w:t>Automatic generation of the driver file</w:t>
      </w:r>
    </w:p>
    <w:p w14:paraId="517DBB93" w14:textId="77777777" w:rsidR="00B61519" w:rsidRDefault="00B61519" w:rsidP="00B61519">
      <w:r>
        <w:t>The pipeline is able to produce a driver file automatically for most cases, thus removing the need to copy one of the standard files and manually edit it.</w:t>
      </w:r>
    </w:p>
    <w:p w14:paraId="5F91E3B9" w14:textId="77777777" w:rsidR="00B61519" w:rsidRDefault="00B61519" w:rsidP="00B61519">
      <w:r>
        <w:t>To generate the driver file, go to the directory where your Offset files live, and where the reduction is going to happen and type:</w:t>
      </w:r>
    </w:p>
    <w:p w14:paraId="7ADA0A91" w14:textId="77777777" w:rsidR="00B61519" w:rsidRDefault="00B61519" w:rsidP="00B61519">
      <w:r>
        <w:rPr>
          <w:rFonts w:ascii="Courier" w:hAnsi="Courier"/>
          <w:sz w:val="18"/>
          <w:szCs w:val="18"/>
        </w:rPr>
        <w:t>mospy AutoDriver</w:t>
      </w:r>
    </w:p>
    <w:p w14:paraId="19D45F21" w14:textId="77777777" w:rsidR="00B61519" w:rsidRDefault="00B61519" w:rsidP="00B61519"/>
    <w:p w14:paraId="0352319C" w14:textId="77777777" w:rsidR="00B61519" w:rsidRDefault="00B61519" w:rsidP="00B61519">
      <w:r>
        <w:t>This will generate a file called Driver_test.py, which you should inspect before running it. Highly specialized cases such as particular combinations of sky lines and arcs might not be dealt with correctly. Note that the automatic generation of the driver file works for long2pos and longslit as well.</w:t>
      </w:r>
    </w:p>
    <w:p w14:paraId="56946947" w14:textId="77777777" w:rsidR="00B61519" w:rsidRPr="00B61519" w:rsidRDefault="00B61519" w:rsidP="00B61519">
      <w:pPr>
        <w:pStyle w:val="Firstparagraph"/>
      </w:pPr>
    </w:p>
    <w:p w14:paraId="558A1331" w14:textId="1FE14E37" w:rsidR="00C639A9" w:rsidRDefault="00A40806" w:rsidP="00704BE5">
      <w:pPr>
        <w:pStyle w:val="Heading1"/>
      </w:pPr>
      <w:r>
        <w:t>The driver.py file</w:t>
      </w:r>
    </w:p>
    <w:p w14:paraId="761A0162" w14:textId="77777777" w:rsidR="00E454FE" w:rsidRDefault="00A40806" w:rsidP="00E454FE">
      <w:pPr>
        <w:jc w:val="left"/>
      </w:pPr>
      <w:r>
        <w:t>The driver file c</w:t>
      </w:r>
      <w:r w:rsidR="00821FB9">
        <w:t xml:space="preserve">ontrols all the pipeline steps, and in the drivers sub-directory, you will find </w:t>
      </w:r>
      <w:r w:rsidR="005074C2">
        <w:t>a number of</w:t>
      </w:r>
      <w:r w:rsidR="00BB7918">
        <w:t xml:space="preserve"> driver fi</w:t>
      </w:r>
      <w:r w:rsidR="00E454FE">
        <w:t>les: Driver.py, K_Driver.py, Long2pos_driver.py, and</w:t>
      </w:r>
      <w:r w:rsidR="00BB7918">
        <w:t xml:space="preserve"> Longslit_Driver.py. The Driver and K_Driver will reduce your science data for bands Y,J, and H (this includes the sample data set). The K band requires a special approach because there are too few bright night-sky emission lines at the red end and so the K_Driver synthesizes arclamps and night sky lines. The </w:t>
      </w:r>
      <w:r w:rsidR="00E454FE">
        <w:t>Long2pos_driver.py handles long2pos and long2pos_specphot observations, while the Longslit_driver.py deals with observations of single objects using a longslit configuration.</w:t>
      </w:r>
    </w:p>
    <w:p w14:paraId="06111A52" w14:textId="5EB3F593" w:rsidR="00BB7918" w:rsidRDefault="00E454FE" w:rsidP="00E454FE">
      <w:pPr>
        <w:jc w:val="left"/>
      </w:pPr>
      <w:r>
        <w:t xml:space="preserve"> </w:t>
      </w:r>
    </w:p>
    <w:p w14:paraId="31C656C1" w14:textId="2F120066" w:rsidR="00DB56C9" w:rsidRDefault="00BB7918" w:rsidP="00BB7918">
      <w:pPr>
        <w:ind w:firstLine="0"/>
        <w:jc w:val="left"/>
      </w:pPr>
      <w:r>
        <w:t xml:space="preserve">The driver.py files included with the code download contains execution lines that are commented out. For this example, we will run the driver file one line at a time, but as you become familiar with the DRP process, you will develop your own driver file execution sequencing. Although in the future we hope to further automate the driver file, currently </w:t>
      </w:r>
      <w:r w:rsidR="00A40806">
        <w:t xml:space="preserve">some steps require </w:t>
      </w:r>
      <w:r>
        <w:t>you to update the inputs with filenames created</w:t>
      </w:r>
      <w:r w:rsidR="00A40806">
        <w:t xml:space="preserve"> from previous steps. </w:t>
      </w:r>
    </w:p>
    <w:p w14:paraId="2537F19D" w14:textId="77777777" w:rsidR="00BB7918" w:rsidRDefault="00BB7918" w:rsidP="00BB7918">
      <w:pPr>
        <w:ind w:firstLine="0"/>
        <w:jc w:val="left"/>
      </w:pPr>
    </w:p>
    <w:p w14:paraId="60A60E23" w14:textId="0FB36FF7" w:rsidR="00BB7918" w:rsidRDefault="00BB7918" w:rsidP="00BB7918">
      <w:pPr>
        <w:ind w:firstLine="0"/>
        <w:jc w:val="left"/>
      </w:pPr>
      <w:r>
        <w:t>Below is a driver.py file:</w:t>
      </w:r>
    </w:p>
    <w:p w14:paraId="1E6BEB31" w14:textId="77777777" w:rsidR="00165EC9" w:rsidRDefault="00165EC9" w:rsidP="00165EC9">
      <w:pPr>
        <w:ind w:firstLine="0"/>
        <w:jc w:val="left"/>
      </w:pPr>
    </w:p>
    <w:p w14:paraId="2D2A701F" w14:textId="77777777" w:rsidR="00165EC9" w:rsidRPr="00165EC9" w:rsidRDefault="00165EC9" w:rsidP="00165EC9">
      <w:pPr>
        <w:ind w:left="720" w:firstLine="0"/>
        <w:jc w:val="left"/>
        <w:rPr>
          <w:sz w:val="16"/>
          <w:szCs w:val="16"/>
        </w:rPr>
      </w:pPr>
      <w:r w:rsidRPr="00165EC9">
        <w:rPr>
          <w:sz w:val="16"/>
          <w:szCs w:val="16"/>
        </w:rPr>
        <w:t>import os, time</w:t>
      </w:r>
    </w:p>
    <w:p w14:paraId="501C2D60" w14:textId="77777777" w:rsidR="00165EC9" w:rsidRPr="00165EC9" w:rsidRDefault="00165EC9" w:rsidP="00165EC9">
      <w:pPr>
        <w:ind w:left="720" w:firstLine="0"/>
        <w:jc w:val="left"/>
        <w:rPr>
          <w:sz w:val="16"/>
          <w:szCs w:val="16"/>
        </w:rPr>
      </w:pPr>
      <w:r w:rsidRPr="00165EC9">
        <w:rPr>
          <w:sz w:val="16"/>
          <w:szCs w:val="16"/>
        </w:rPr>
        <w:t>import MOSFIRE</w:t>
      </w:r>
    </w:p>
    <w:p w14:paraId="6405AD17" w14:textId="77777777" w:rsidR="00165EC9" w:rsidRPr="00165EC9" w:rsidRDefault="00165EC9" w:rsidP="00165EC9">
      <w:pPr>
        <w:ind w:left="720" w:firstLine="0"/>
        <w:jc w:val="left"/>
        <w:rPr>
          <w:sz w:val="16"/>
          <w:szCs w:val="16"/>
        </w:rPr>
      </w:pPr>
    </w:p>
    <w:p w14:paraId="48CE36CD" w14:textId="77777777" w:rsidR="00165EC9" w:rsidRPr="00165EC9" w:rsidRDefault="00165EC9" w:rsidP="00165EC9">
      <w:pPr>
        <w:ind w:left="720" w:firstLine="0"/>
        <w:jc w:val="left"/>
        <w:rPr>
          <w:sz w:val="16"/>
          <w:szCs w:val="16"/>
        </w:rPr>
      </w:pPr>
      <w:r w:rsidRPr="00165EC9">
        <w:rPr>
          <w:sz w:val="16"/>
          <w:szCs w:val="16"/>
        </w:rPr>
        <w:t>from MOSFIRE import Background, Combine, Detector, Flats, IO, Options, \</w:t>
      </w:r>
    </w:p>
    <w:p w14:paraId="2A194272" w14:textId="77777777" w:rsidR="00165EC9" w:rsidRPr="00165EC9" w:rsidRDefault="00165EC9" w:rsidP="00165EC9">
      <w:pPr>
        <w:ind w:left="720" w:firstLine="0"/>
        <w:jc w:val="left"/>
        <w:rPr>
          <w:sz w:val="16"/>
          <w:szCs w:val="16"/>
        </w:rPr>
      </w:pPr>
      <w:r w:rsidRPr="00165EC9">
        <w:rPr>
          <w:sz w:val="16"/>
          <w:szCs w:val="16"/>
        </w:rPr>
        <w:t xml:space="preserve">    Rectify</w:t>
      </w:r>
    </w:p>
    <w:p w14:paraId="2616DF70" w14:textId="77777777" w:rsidR="00165EC9" w:rsidRPr="00165EC9" w:rsidRDefault="00165EC9" w:rsidP="00165EC9">
      <w:pPr>
        <w:ind w:left="720" w:firstLine="0"/>
        <w:jc w:val="left"/>
        <w:rPr>
          <w:sz w:val="16"/>
          <w:szCs w:val="16"/>
        </w:rPr>
      </w:pPr>
      <w:r w:rsidRPr="00165EC9">
        <w:rPr>
          <w:sz w:val="16"/>
          <w:szCs w:val="16"/>
        </w:rPr>
        <w:t>from MOSFIRE import Wavelength</w:t>
      </w:r>
    </w:p>
    <w:p w14:paraId="5686A53A" w14:textId="77777777" w:rsidR="00165EC9" w:rsidRPr="00165EC9" w:rsidRDefault="00165EC9" w:rsidP="00165EC9">
      <w:pPr>
        <w:ind w:left="720" w:firstLine="0"/>
        <w:jc w:val="left"/>
        <w:rPr>
          <w:sz w:val="16"/>
          <w:szCs w:val="16"/>
        </w:rPr>
      </w:pPr>
    </w:p>
    <w:p w14:paraId="067D7E3C" w14:textId="77777777" w:rsidR="00165EC9" w:rsidRPr="00165EC9" w:rsidRDefault="00165EC9" w:rsidP="00165EC9">
      <w:pPr>
        <w:ind w:left="720" w:firstLine="0"/>
        <w:jc w:val="left"/>
        <w:rPr>
          <w:sz w:val="16"/>
          <w:szCs w:val="16"/>
        </w:rPr>
      </w:pPr>
      <w:r w:rsidRPr="00165EC9">
        <w:rPr>
          <w:sz w:val="16"/>
          <w:szCs w:val="16"/>
        </w:rPr>
        <w:t>import numpy as np, pylab as pl, pyfits as pf</w:t>
      </w:r>
    </w:p>
    <w:p w14:paraId="1760874F" w14:textId="77777777" w:rsidR="00165EC9" w:rsidRPr="00165EC9" w:rsidRDefault="00165EC9" w:rsidP="00165EC9">
      <w:pPr>
        <w:ind w:left="720" w:firstLine="0"/>
        <w:jc w:val="left"/>
        <w:rPr>
          <w:sz w:val="16"/>
          <w:szCs w:val="16"/>
        </w:rPr>
      </w:pPr>
    </w:p>
    <w:p w14:paraId="6D33AE6C" w14:textId="77777777" w:rsidR="00165EC9" w:rsidRPr="00165EC9" w:rsidRDefault="00165EC9" w:rsidP="00165EC9">
      <w:pPr>
        <w:ind w:left="720" w:firstLine="0"/>
        <w:jc w:val="left"/>
        <w:rPr>
          <w:sz w:val="16"/>
          <w:szCs w:val="16"/>
        </w:rPr>
      </w:pPr>
      <w:r w:rsidRPr="00165EC9">
        <w:rPr>
          <w:sz w:val="16"/>
          <w:szCs w:val="16"/>
        </w:rPr>
        <w:t>np.seterr(all="ignore")</w:t>
      </w:r>
    </w:p>
    <w:p w14:paraId="72B7656F" w14:textId="77777777" w:rsidR="00165EC9" w:rsidRDefault="00165EC9" w:rsidP="00165EC9">
      <w:pPr>
        <w:ind w:left="720" w:firstLine="0"/>
        <w:jc w:val="left"/>
        <w:rPr>
          <w:sz w:val="16"/>
          <w:szCs w:val="16"/>
        </w:rPr>
      </w:pPr>
    </w:p>
    <w:p w14:paraId="4B9F95DB" w14:textId="0A1088BE" w:rsidR="00165EC9" w:rsidRDefault="00165EC9" w:rsidP="00165EC9">
      <w:pPr>
        <w:ind w:left="720" w:firstLine="0"/>
        <w:jc w:val="left"/>
        <w:rPr>
          <w:sz w:val="16"/>
          <w:szCs w:val="16"/>
        </w:rPr>
      </w:pPr>
      <w:r>
        <w:rPr>
          <w:sz w:val="16"/>
          <w:szCs w:val="16"/>
        </w:rPr>
        <w:t xml:space="preserve">#Update the </w:t>
      </w:r>
      <w:r w:rsidRPr="00165EC9">
        <w:rPr>
          <w:b/>
          <w:sz w:val="16"/>
          <w:szCs w:val="16"/>
        </w:rPr>
        <w:t>insertmaskname</w:t>
      </w:r>
      <w:r>
        <w:rPr>
          <w:sz w:val="16"/>
          <w:szCs w:val="16"/>
        </w:rPr>
        <w:t xml:space="preserve"> with the name of the mask</w:t>
      </w:r>
    </w:p>
    <w:p w14:paraId="375AA369" w14:textId="2FD1F59E" w:rsidR="00165EC9" w:rsidRPr="00165EC9" w:rsidRDefault="00165EC9" w:rsidP="00165EC9">
      <w:pPr>
        <w:ind w:left="720" w:firstLine="0"/>
        <w:jc w:val="left"/>
        <w:rPr>
          <w:sz w:val="16"/>
          <w:szCs w:val="16"/>
        </w:rPr>
      </w:pPr>
      <w:r>
        <w:rPr>
          <w:sz w:val="16"/>
          <w:szCs w:val="16"/>
        </w:rPr>
        <w:t xml:space="preserve">#Update </w:t>
      </w:r>
      <w:r w:rsidRPr="00165EC9">
        <w:rPr>
          <w:b/>
          <w:sz w:val="16"/>
          <w:szCs w:val="16"/>
        </w:rPr>
        <w:t>S</w:t>
      </w:r>
      <w:r>
        <w:rPr>
          <w:sz w:val="16"/>
          <w:szCs w:val="16"/>
        </w:rPr>
        <w:t xml:space="preserve"> with the filter band Y,J,H,or K</w:t>
      </w:r>
    </w:p>
    <w:p w14:paraId="00BB4B70" w14:textId="660E9E3A" w:rsidR="00165EC9" w:rsidRPr="00165EC9" w:rsidRDefault="00165EC9" w:rsidP="00165EC9">
      <w:pPr>
        <w:ind w:left="720" w:firstLine="0"/>
        <w:jc w:val="left"/>
        <w:rPr>
          <w:sz w:val="16"/>
          <w:szCs w:val="16"/>
        </w:rPr>
      </w:pPr>
      <w:r w:rsidRPr="00165EC9">
        <w:rPr>
          <w:sz w:val="16"/>
          <w:szCs w:val="16"/>
        </w:rPr>
        <w:t xml:space="preserve">maskname = </w:t>
      </w:r>
      <w:r w:rsidRPr="00165EC9">
        <w:rPr>
          <w:b/>
          <w:sz w:val="16"/>
          <w:szCs w:val="16"/>
        </w:rPr>
        <w:t>'insertmaskname'</w:t>
      </w:r>
    </w:p>
    <w:p w14:paraId="2C49C1C2" w14:textId="74FA9128" w:rsidR="00165EC9" w:rsidRPr="00165EC9" w:rsidRDefault="00165EC9" w:rsidP="00165EC9">
      <w:pPr>
        <w:ind w:left="720" w:firstLine="0"/>
        <w:jc w:val="left"/>
        <w:rPr>
          <w:sz w:val="16"/>
          <w:szCs w:val="16"/>
        </w:rPr>
      </w:pPr>
      <w:r w:rsidRPr="00165EC9">
        <w:rPr>
          <w:sz w:val="16"/>
          <w:szCs w:val="16"/>
        </w:rPr>
        <w:t xml:space="preserve">band = </w:t>
      </w:r>
      <w:r w:rsidRPr="00165EC9">
        <w:rPr>
          <w:b/>
          <w:sz w:val="16"/>
          <w:szCs w:val="16"/>
        </w:rPr>
        <w:t>'S'</w:t>
      </w:r>
      <w:r>
        <w:rPr>
          <w:sz w:val="16"/>
          <w:szCs w:val="16"/>
        </w:rPr>
        <w:t xml:space="preserve">    </w:t>
      </w:r>
    </w:p>
    <w:p w14:paraId="249B008D" w14:textId="77777777" w:rsidR="00165EC9" w:rsidRPr="00165EC9" w:rsidRDefault="00165EC9" w:rsidP="00165EC9">
      <w:pPr>
        <w:ind w:left="720" w:firstLine="0"/>
        <w:jc w:val="left"/>
        <w:rPr>
          <w:sz w:val="16"/>
          <w:szCs w:val="16"/>
        </w:rPr>
      </w:pPr>
    </w:p>
    <w:p w14:paraId="6970F4BA" w14:textId="77777777" w:rsidR="00165EC9" w:rsidRPr="00165EC9" w:rsidRDefault="00165EC9" w:rsidP="00165EC9">
      <w:pPr>
        <w:ind w:left="720" w:firstLine="0"/>
        <w:jc w:val="left"/>
        <w:rPr>
          <w:sz w:val="16"/>
          <w:szCs w:val="16"/>
        </w:rPr>
      </w:pPr>
      <w:r w:rsidRPr="00165EC9">
        <w:rPr>
          <w:sz w:val="16"/>
          <w:szCs w:val="16"/>
        </w:rPr>
        <w:t>flatops = Options.flat</w:t>
      </w:r>
    </w:p>
    <w:p w14:paraId="2D69816A" w14:textId="77777777" w:rsidR="00165EC9" w:rsidRPr="00165EC9" w:rsidRDefault="00165EC9" w:rsidP="00165EC9">
      <w:pPr>
        <w:ind w:left="720" w:firstLine="0"/>
        <w:jc w:val="left"/>
        <w:rPr>
          <w:sz w:val="16"/>
          <w:szCs w:val="16"/>
        </w:rPr>
      </w:pPr>
      <w:r w:rsidRPr="00165EC9">
        <w:rPr>
          <w:sz w:val="16"/>
          <w:szCs w:val="16"/>
        </w:rPr>
        <w:t>waveops = Options.wavelength</w:t>
      </w:r>
    </w:p>
    <w:p w14:paraId="439688A3" w14:textId="77777777" w:rsidR="00165EC9" w:rsidRPr="00165EC9" w:rsidRDefault="00165EC9" w:rsidP="00165EC9">
      <w:pPr>
        <w:ind w:left="720" w:firstLine="0"/>
        <w:jc w:val="left"/>
        <w:rPr>
          <w:sz w:val="16"/>
          <w:szCs w:val="16"/>
        </w:rPr>
      </w:pPr>
    </w:p>
    <w:p w14:paraId="0104B9D9" w14:textId="77777777" w:rsidR="00165EC9" w:rsidRPr="00165EC9" w:rsidRDefault="00165EC9" w:rsidP="00165EC9">
      <w:pPr>
        <w:ind w:left="720" w:firstLine="0"/>
        <w:jc w:val="left"/>
        <w:rPr>
          <w:sz w:val="16"/>
          <w:szCs w:val="16"/>
        </w:rPr>
      </w:pPr>
      <w:r w:rsidRPr="00165EC9">
        <w:rPr>
          <w:sz w:val="16"/>
          <w:szCs w:val="16"/>
        </w:rPr>
        <w:t>obsfiles = [</w:t>
      </w:r>
      <w:r w:rsidRPr="00093CE8">
        <w:rPr>
          <w:b/>
          <w:sz w:val="16"/>
          <w:szCs w:val="16"/>
        </w:rPr>
        <w:t>'Offset_1.5.txt'</w:t>
      </w:r>
      <w:r w:rsidRPr="00165EC9">
        <w:rPr>
          <w:sz w:val="16"/>
          <w:szCs w:val="16"/>
        </w:rPr>
        <w:t xml:space="preserve">, </w:t>
      </w:r>
      <w:r w:rsidRPr="00093CE8">
        <w:rPr>
          <w:b/>
          <w:sz w:val="16"/>
          <w:szCs w:val="16"/>
        </w:rPr>
        <w:t>'Offset_-1.5.txt'</w:t>
      </w:r>
      <w:r w:rsidRPr="00165EC9">
        <w:rPr>
          <w:sz w:val="16"/>
          <w:szCs w:val="16"/>
        </w:rPr>
        <w:t>]</w:t>
      </w:r>
    </w:p>
    <w:p w14:paraId="2D5A6B23" w14:textId="77777777" w:rsidR="00165EC9" w:rsidRPr="00165EC9" w:rsidRDefault="00165EC9" w:rsidP="00165EC9">
      <w:pPr>
        <w:ind w:left="720" w:firstLine="0"/>
        <w:jc w:val="left"/>
        <w:rPr>
          <w:sz w:val="16"/>
          <w:szCs w:val="16"/>
        </w:rPr>
      </w:pPr>
    </w:p>
    <w:p w14:paraId="00CCE520" w14:textId="77777777" w:rsidR="00165EC9" w:rsidRPr="00165EC9" w:rsidRDefault="00165EC9" w:rsidP="00165EC9">
      <w:pPr>
        <w:ind w:left="720" w:firstLine="0"/>
        <w:jc w:val="left"/>
        <w:rPr>
          <w:sz w:val="16"/>
          <w:szCs w:val="16"/>
        </w:rPr>
      </w:pPr>
      <w:r w:rsidRPr="00165EC9">
        <w:rPr>
          <w:sz w:val="16"/>
          <w:szCs w:val="16"/>
        </w:rPr>
        <w:t>#Flats.handle_flats('Flat.txt', maskname, band, flatops)</w:t>
      </w:r>
    </w:p>
    <w:p w14:paraId="4F7EBF93" w14:textId="77777777" w:rsidR="00165EC9" w:rsidRPr="00165EC9" w:rsidRDefault="00165EC9" w:rsidP="00165EC9">
      <w:pPr>
        <w:ind w:left="720" w:firstLine="0"/>
        <w:jc w:val="left"/>
        <w:rPr>
          <w:sz w:val="16"/>
          <w:szCs w:val="16"/>
        </w:rPr>
      </w:pPr>
      <w:r w:rsidRPr="00165EC9">
        <w:rPr>
          <w:sz w:val="16"/>
          <w:szCs w:val="16"/>
        </w:rPr>
        <w:t>#Wavelength.imcombine(obsfiles, maskname, band, waveops)</w:t>
      </w:r>
    </w:p>
    <w:p w14:paraId="4C883C69" w14:textId="77777777" w:rsidR="00165EC9" w:rsidRPr="00165EC9" w:rsidRDefault="00165EC9" w:rsidP="00165EC9">
      <w:pPr>
        <w:ind w:left="720" w:firstLine="0"/>
        <w:jc w:val="left"/>
        <w:rPr>
          <w:sz w:val="16"/>
          <w:szCs w:val="16"/>
        </w:rPr>
      </w:pPr>
      <w:r w:rsidRPr="00165EC9">
        <w:rPr>
          <w:sz w:val="16"/>
          <w:szCs w:val="16"/>
        </w:rPr>
        <w:t>#Wavelength.fit_lambda_interactively(maskname, band, obsfiles,</w:t>
      </w:r>
    </w:p>
    <w:p w14:paraId="21827937" w14:textId="77777777" w:rsidR="00165EC9" w:rsidRPr="00165EC9" w:rsidRDefault="00165EC9" w:rsidP="00165EC9">
      <w:pPr>
        <w:ind w:left="720" w:firstLine="0"/>
        <w:jc w:val="left"/>
        <w:rPr>
          <w:sz w:val="16"/>
          <w:szCs w:val="16"/>
        </w:rPr>
      </w:pPr>
      <w:r w:rsidRPr="00165EC9">
        <w:rPr>
          <w:sz w:val="16"/>
          <w:szCs w:val="16"/>
        </w:rPr>
        <w:t xml:space="preserve">    #waveops)</w:t>
      </w:r>
    </w:p>
    <w:p w14:paraId="2570EA21" w14:textId="77777777" w:rsidR="00165EC9" w:rsidRPr="00165EC9" w:rsidRDefault="00165EC9" w:rsidP="00165EC9">
      <w:pPr>
        <w:ind w:left="720" w:firstLine="0"/>
        <w:jc w:val="left"/>
        <w:rPr>
          <w:sz w:val="16"/>
          <w:szCs w:val="16"/>
        </w:rPr>
      </w:pPr>
      <w:r w:rsidRPr="00165EC9">
        <w:rPr>
          <w:sz w:val="16"/>
          <w:szCs w:val="16"/>
        </w:rPr>
        <w:t>#Wavelength.fit_lambda(maskname, band, obsfiles, obsfiles,</w:t>
      </w:r>
    </w:p>
    <w:p w14:paraId="77D2C1D6" w14:textId="77777777" w:rsidR="00165EC9" w:rsidRPr="00165EC9" w:rsidRDefault="00165EC9" w:rsidP="00165EC9">
      <w:pPr>
        <w:ind w:left="720" w:firstLine="0"/>
        <w:jc w:val="left"/>
        <w:rPr>
          <w:sz w:val="16"/>
          <w:szCs w:val="16"/>
        </w:rPr>
      </w:pPr>
      <w:r w:rsidRPr="00165EC9">
        <w:rPr>
          <w:sz w:val="16"/>
          <w:szCs w:val="16"/>
        </w:rPr>
        <w:t xml:space="preserve">    #waveops)</w:t>
      </w:r>
    </w:p>
    <w:p w14:paraId="6B632461" w14:textId="77777777" w:rsidR="00165EC9" w:rsidRPr="00165EC9" w:rsidRDefault="00165EC9" w:rsidP="00165EC9">
      <w:pPr>
        <w:ind w:left="720" w:firstLine="0"/>
        <w:jc w:val="left"/>
        <w:rPr>
          <w:sz w:val="16"/>
          <w:szCs w:val="16"/>
        </w:rPr>
      </w:pPr>
    </w:p>
    <w:p w14:paraId="55777DF8" w14:textId="77777777" w:rsidR="00165EC9" w:rsidRPr="00165EC9" w:rsidRDefault="00165EC9" w:rsidP="00165EC9">
      <w:pPr>
        <w:ind w:left="720" w:firstLine="0"/>
        <w:jc w:val="left"/>
        <w:rPr>
          <w:sz w:val="16"/>
          <w:szCs w:val="16"/>
        </w:rPr>
      </w:pPr>
      <w:r w:rsidRPr="00165EC9">
        <w:rPr>
          <w:sz w:val="16"/>
          <w:szCs w:val="16"/>
        </w:rPr>
        <w:t>#Wavelength.apply_lambda_simple(maskname, band, obsfiles, waveops)</w:t>
      </w:r>
    </w:p>
    <w:p w14:paraId="6428801D" w14:textId="77777777" w:rsidR="00165EC9" w:rsidRPr="00165EC9" w:rsidRDefault="00165EC9" w:rsidP="00165EC9">
      <w:pPr>
        <w:ind w:left="720" w:firstLine="0"/>
        <w:jc w:val="left"/>
        <w:rPr>
          <w:sz w:val="16"/>
          <w:szCs w:val="16"/>
        </w:rPr>
      </w:pPr>
      <w:r w:rsidRPr="00165EC9">
        <w:rPr>
          <w:sz w:val="16"/>
          <w:szCs w:val="16"/>
        </w:rPr>
        <w:t>#Background.handle_background(obsfiles,</w:t>
      </w:r>
    </w:p>
    <w:p w14:paraId="00C7BD65" w14:textId="77777777" w:rsidR="00165EC9" w:rsidRPr="00165EC9" w:rsidRDefault="00165EC9" w:rsidP="00165EC9">
      <w:pPr>
        <w:ind w:left="720" w:firstLine="0"/>
        <w:jc w:val="left"/>
        <w:rPr>
          <w:sz w:val="16"/>
          <w:szCs w:val="16"/>
        </w:rPr>
      </w:pPr>
      <w:r w:rsidRPr="00165EC9">
        <w:rPr>
          <w:sz w:val="16"/>
          <w:szCs w:val="16"/>
        </w:rPr>
        <w:t xml:space="preserve">    #</w:t>
      </w:r>
      <w:r w:rsidRPr="0069297E">
        <w:rPr>
          <w:b/>
          <w:sz w:val="16"/>
          <w:szCs w:val="16"/>
        </w:rPr>
        <w:t>'lambda_solution_wave_stack_H_m130429_0224-0249.fits',</w:t>
      </w:r>
    </w:p>
    <w:p w14:paraId="09B96B8A" w14:textId="77777777" w:rsidR="00165EC9" w:rsidRPr="00165EC9" w:rsidRDefault="00165EC9" w:rsidP="00165EC9">
      <w:pPr>
        <w:ind w:left="720" w:firstLine="0"/>
        <w:jc w:val="left"/>
        <w:rPr>
          <w:sz w:val="16"/>
          <w:szCs w:val="16"/>
        </w:rPr>
      </w:pPr>
      <w:r w:rsidRPr="00165EC9">
        <w:rPr>
          <w:sz w:val="16"/>
          <w:szCs w:val="16"/>
        </w:rPr>
        <w:t xml:space="preserve">    #maskname, band, waveops)</w:t>
      </w:r>
    </w:p>
    <w:p w14:paraId="295F482E" w14:textId="77777777" w:rsidR="00165EC9" w:rsidRPr="00165EC9" w:rsidRDefault="00165EC9" w:rsidP="00165EC9">
      <w:pPr>
        <w:ind w:left="720" w:firstLine="0"/>
        <w:jc w:val="left"/>
        <w:rPr>
          <w:sz w:val="16"/>
          <w:szCs w:val="16"/>
        </w:rPr>
      </w:pPr>
    </w:p>
    <w:p w14:paraId="4760D0C8" w14:textId="77777777" w:rsidR="00165EC9" w:rsidRPr="00165EC9" w:rsidRDefault="00165EC9" w:rsidP="00165EC9">
      <w:pPr>
        <w:ind w:left="720" w:firstLine="0"/>
        <w:jc w:val="left"/>
        <w:rPr>
          <w:sz w:val="16"/>
          <w:szCs w:val="16"/>
        </w:rPr>
      </w:pPr>
      <w:r w:rsidRPr="00165EC9">
        <w:rPr>
          <w:sz w:val="16"/>
          <w:szCs w:val="16"/>
        </w:rPr>
        <w:t>redfiles = ["eps_" + file + ".fits" for file in obsfiles]</w:t>
      </w:r>
    </w:p>
    <w:p w14:paraId="68367676" w14:textId="77777777" w:rsidR="00165EC9" w:rsidRPr="00165EC9" w:rsidRDefault="00165EC9" w:rsidP="00165EC9">
      <w:pPr>
        <w:ind w:left="720" w:firstLine="0"/>
        <w:jc w:val="left"/>
        <w:rPr>
          <w:sz w:val="16"/>
          <w:szCs w:val="16"/>
        </w:rPr>
      </w:pPr>
      <w:r w:rsidRPr="00165EC9">
        <w:rPr>
          <w:sz w:val="16"/>
          <w:szCs w:val="16"/>
        </w:rPr>
        <w:t>#Rectify.handle_rectification(maskname, redfiles,</w:t>
      </w:r>
    </w:p>
    <w:p w14:paraId="0C6B814F" w14:textId="77777777" w:rsidR="00165EC9" w:rsidRPr="003C42AF" w:rsidRDefault="00165EC9" w:rsidP="00165EC9">
      <w:pPr>
        <w:ind w:left="720" w:firstLine="0"/>
        <w:jc w:val="left"/>
        <w:rPr>
          <w:b/>
          <w:sz w:val="16"/>
          <w:szCs w:val="16"/>
        </w:rPr>
      </w:pPr>
      <w:r w:rsidRPr="00165EC9">
        <w:rPr>
          <w:sz w:val="16"/>
          <w:szCs w:val="16"/>
        </w:rPr>
        <w:t xml:space="preserve">#   </w:t>
      </w:r>
      <w:r w:rsidRPr="003C42AF">
        <w:rPr>
          <w:b/>
          <w:sz w:val="16"/>
          <w:szCs w:val="16"/>
        </w:rPr>
        <w:t xml:space="preserve"> "lambda_solution_wave_stack_H_m130429_0224-0249.fits",</w:t>
      </w:r>
    </w:p>
    <w:p w14:paraId="134C7185" w14:textId="77777777" w:rsidR="00165EC9" w:rsidRPr="00165EC9" w:rsidRDefault="00165EC9" w:rsidP="00165EC9">
      <w:pPr>
        <w:ind w:left="720" w:firstLine="0"/>
        <w:jc w:val="left"/>
        <w:rPr>
          <w:sz w:val="16"/>
          <w:szCs w:val="16"/>
        </w:rPr>
      </w:pPr>
      <w:r w:rsidRPr="00165EC9">
        <w:rPr>
          <w:sz w:val="16"/>
          <w:szCs w:val="16"/>
        </w:rPr>
        <w:t xml:space="preserve">#    band, </w:t>
      </w:r>
    </w:p>
    <w:p w14:paraId="76ABA92B" w14:textId="77777777" w:rsidR="00165EC9" w:rsidRPr="003C42AF" w:rsidRDefault="00165EC9" w:rsidP="00165EC9">
      <w:pPr>
        <w:ind w:left="720" w:firstLine="0"/>
        <w:jc w:val="left"/>
        <w:rPr>
          <w:b/>
          <w:sz w:val="16"/>
          <w:szCs w:val="16"/>
        </w:rPr>
      </w:pPr>
      <w:r w:rsidRPr="00165EC9">
        <w:rPr>
          <w:sz w:val="16"/>
          <w:szCs w:val="16"/>
        </w:rPr>
        <w:t xml:space="preserve">#    </w:t>
      </w:r>
      <w:r w:rsidRPr="003C42AF">
        <w:rPr>
          <w:b/>
          <w:sz w:val="16"/>
          <w:szCs w:val="16"/>
        </w:rPr>
        <w:t>"/scr2/npk/mosfire/2013apr29/m130429_0224.fits",</w:t>
      </w:r>
    </w:p>
    <w:p w14:paraId="3285DD1E" w14:textId="77777777" w:rsidR="00165EC9" w:rsidRPr="00165EC9" w:rsidRDefault="00165EC9" w:rsidP="00165EC9">
      <w:pPr>
        <w:ind w:left="720" w:firstLine="0"/>
        <w:jc w:val="left"/>
        <w:rPr>
          <w:sz w:val="16"/>
          <w:szCs w:val="16"/>
        </w:rPr>
      </w:pPr>
      <w:r w:rsidRPr="00165EC9">
        <w:rPr>
          <w:sz w:val="16"/>
          <w:szCs w:val="16"/>
        </w:rPr>
        <w:t>#    waveops)</w:t>
      </w:r>
    </w:p>
    <w:p w14:paraId="5480A389" w14:textId="77777777" w:rsidR="00165EC9" w:rsidRPr="00165EC9" w:rsidRDefault="00165EC9" w:rsidP="00165EC9">
      <w:pPr>
        <w:ind w:left="720" w:firstLine="0"/>
        <w:jc w:val="left"/>
        <w:rPr>
          <w:sz w:val="16"/>
          <w:szCs w:val="16"/>
        </w:rPr>
      </w:pPr>
      <w:r w:rsidRPr="00165EC9">
        <w:rPr>
          <w:sz w:val="16"/>
          <w:szCs w:val="16"/>
        </w:rPr>
        <w:t>#</w:t>
      </w:r>
    </w:p>
    <w:p w14:paraId="5D7940AF" w14:textId="77777777" w:rsidR="00BB7918" w:rsidRDefault="00BB7918" w:rsidP="00BB7918">
      <w:pPr>
        <w:ind w:firstLine="0"/>
        <w:jc w:val="left"/>
      </w:pPr>
    </w:p>
    <w:p w14:paraId="7AC1AAF2" w14:textId="5FFA6EFA" w:rsidR="007741F2" w:rsidRDefault="00165EC9" w:rsidP="00165EC9">
      <w:pPr>
        <w:ind w:firstLine="0"/>
      </w:pPr>
      <w:r>
        <w:t>To set up your driver file do the following</w:t>
      </w:r>
    </w:p>
    <w:p w14:paraId="2AA03ABF" w14:textId="77777777" w:rsidR="00165EC9" w:rsidRDefault="00165EC9" w:rsidP="00165EC9">
      <w:pPr>
        <w:ind w:firstLine="0"/>
      </w:pPr>
    </w:p>
    <w:p w14:paraId="25805280" w14:textId="77777777" w:rsidR="00165EC9" w:rsidRDefault="00165EC9" w:rsidP="00C639A9">
      <w:pPr>
        <w:pStyle w:val="ListParagraph"/>
        <w:numPr>
          <w:ilvl w:val="0"/>
          <w:numId w:val="16"/>
        </w:numPr>
        <w:jc w:val="left"/>
      </w:pPr>
      <w:r>
        <w:t xml:space="preserve">Navigate to the desired output directory created by handle: </w:t>
      </w:r>
    </w:p>
    <w:p w14:paraId="3151A976" w14:textId="41FF5ADC" w:rsidR="00C639A9" w:rsidRDefault="00C639A9" w:rsidP="00165EC9">
      <w:pPr>
        <w:ind w:left="1420" w:firstLine="0"/>
        <w:jc w:val="left"/>
      </w:pPr>
      <w:r>
        <w:t xml:space="preserve">cd </w:t>
      </w:r>
      <w:r w:rsidR="00165EC9">
        <w:t>~/MOSFIRE/DRP_CODE/REDUX/testmask</w:t>
      </w:r>
      <w:r w:rsidRPr="007B120E">
        <w:t>/2013sep24/H</w:t>
      </w:r>
    </w:p>
    <w:p w14:paraId="22FD4B90" w14:textId="77777777" w:rsidR="002D2E8B" w:rsidRDefault="00165EC9" w:rsidP="002D2E8B">
      <w:pPr>
        <w:pStyle w:val="ListParagraph"/>
        <w:numPr>
          <w:ilvl w:val="0"/>
          <w:numId w:val="16"/>
        </w:numPr>
        <w:jc w:val="left"/>
      </w:pPr>
      <w:r>
        <w:t>Copy the appropriate driver file:</w:t>
      </w:r>
    </w:p>
    <w:p w14:paraId="18D819F5" w14:textId="77777777" w:rsidR="002D2E8B" w:rsidRDefault="00165EC9" w:rsidP="002D2E8B">
      <w:pPr>
        <w:pStyle w:val="ListParagraph"/>
        <w:numPr>
          <w:ilvl w:val="1"/>
          <w:numId w:val="16"/>
        </w:numPr>
        <w:jc w:val="left"/>
      </w:pPr>
      <w:r>
        <w:t>cp ~</w:t>
      </w:r>
      <w:r w:rsidR="00C639A9" w:rsidRPr="007B120E">
        <w:t>/</w:t>
      </w:r>
      <w:r w:rsidRPr="00165EC9">
        <w:t xml:space="preserve"> </w:t>
      </w:r>
      <w:r>
        <w:t>MOSFIRE/DRP_CODE/</w:t>
      </w:r>
      <w:r w:rsidR="00C639A9" w:rsidRPr="007B120E">
        <w:t>drivers/Driver.py .</w:t>
      </w:r>
      <w:r w:rsidR="00C639A9">
        <w:t xml:space="preserve"> </w:t>
      </w:r>
    </w:p>
    <w:p w14:paraId="045B438A" w14:textId="35688C4B" w:rsidR="00165EC9" w:rsidRDefault="00C639A9" w:rsidP="002D2E8B">
      <w:pPr>
        <w:pStyle w:val="ListParagraph"/>
        <w:numPr>
          <w:ilvl w:val="1"/>
          <w:numId w:val="16"/>
        </w:numPr>
        <w:jc w:val="left"/>
      </w:pPr>
      <w:r w:rsidRPr="002D2E8B">
        <w:rPr>
          <w:i/>
        </w:rPr>
        <w:t xml:space="preserve">NOTE: </w:t>
      </w:r>
      <w:r>
        <w:t>If you are observing a K band mask you’ll want to copy the K_driver.py file over.</w:t>
      </w:r>
    </w:p>
    <w:p w14:paraId="5E5245DC" w14:textId="1FFB175B" w:rsidR="00165EC9" w:rsidRDefault="00165EC9" w:rsidP="00165EC9">
      <w:pPr>
        <w:pStyle w:val="ListParagraph"/>
        <w:numPr>
          <w:ilvl w:val="0"/>
          <w:numId w:val="16"/>
        </w:numPr>
        <w:jc w:val="left"/>
      </w:pPr>
      <w:r>
        <w:t>Edit driver.py (see bold text in driver file example)</w:t>
      </w:r>
    </w:p>
    <w:p w14:paraId="418DB61C" w14:textId="77777777" w:rsidR="00165EC9" w:rsidRDefault="00165EC9" w:rsidP="00165EC9">
      <w:pPr>
        <w:pStyle w:val="ListParagraph"/>
        <w:numPr>
          <w:ilvl w:val="1"/>
          <w:numId w:val="16"/>
        </w:numPr>
        <w:jc w:val="left"/>
      </w:pPr>
      <w:r>
        <w:t xml:space="preserve">Update maskname </w:t>
      </w:r>
    </w:p>
    <w:p w14:paraId="59C26599" w14:textId="77777777" w:rsidR="00165EC9" w:rsidRDefault="00165EC9" w:rsidP="00165EC9">
      <w:pPr>
        <w:pStyle w:val="ListParagraph"/>
        <w:numPr>
          <w:ilvl w:val="1"/>
          <w:numId w:val="16"/>
        </w:numPr>
        <w:jc w:val="left"/>
      </w:pPr>
      <w:r>
        <w:t>Update band to be Y,J,H</w:t>
      </w:r>
    </w:p>
    <w:p w14:paraId="28336ECE" w14:textId="454225BC" w:rsidR="00093CE8" w:rsidRDefault="00093CE8" w:rsidP="00165EC9">
      <w:pPr>
        <w:pStyle w:val="ListParagraph"/>
        <w:numPr>
          <w:ilvl w:val="1"/>
          <w:numId w:val="16"/>
        </w:numPr>
        <w:jc w:val="left"/>
      </w:pPr>
      <w:r>
        <w:t xml:space="preserve">Update the Offset_#.txt name. Handle creates offset files with names that are specific to the nod throw. The default driver file uses 1.5 arcsec offsets in the file name. </w:t>
      </w:r>
    </w:p>
    <w:p w14:paraId="7BCB2CB8" w14:textId="77777777" w:rsidR="00990BC2" w:rsidRDefault="00990BC2" w:rsidP="00990BC2">
      <w:pPr>
        <w:jc w:val="left"/>
      </w:pPr>
    </w:p>
    <w:p w14:paraId="509C17ED" w14:textId="33C6098C" w:rsidR="00990BC2" w:rsidRDefault="00990BC2" w:rsidP="00990BC2">
      <w:pPr>
        <w:jc w:val="left"/>
      </w:pPr>
      <w:r>
        <w:t xml:space="preserve">In the sections that follow, we will describe the function and outputs of the commented </w:t>
      </w:r>
      <w:r w:rsidR="00C46AED">
        <w:t>lines found in the driver file starting with the creation of flats.</w:t>
      </w:r>
      <w:r>
        <w:t xml:space="preserve"> </w:t>
      </w:r>
    </w:p>
    <w:p w14:paraId="3CF1503E" w14:textId="6987ADAD" w:rsidR="00B5186B" w:rsidRDefault="00B5186B" w:rsidP="00990BC2">
      <w:pPr>
        <w:jc w:val="left"/>
      </w:pPr>
      <w:r>
        <w:t xml:space="preserve">If you prefer to override the standard naming convention of the output files, you can specify </w:t>
      </w:r>
    </w:p>
    <w:p w14:paraId="6CC0D1FD" w14:textId="77777777" w:rsidR="00B5186B" w:rsidRDefault="00B5186B" w:rsidP="00B5186B">
      <w:pPr>
        <w:jc w:val="left"/>
      </w:pPr>
      <w:r>
        <w:t xml:space="preserve">target = “targetname” </w:t>
      </w:r>
    </w:p>
    <w:p w14:paraId="114CAFBF" w14:textId="29F2B74B" w:rsidR="003110ED" w:rsidRDefault="00B5186B" w:rsidP="003110ED">
      <w:pPr>
        <w:jc w:val="left"/>
      </w:pPr>
      <w:r>
        <w:t xml:space="preserve">at the beginning of the driver file. If you do so, remember to also add target=target to both the </w:t>
      </w:r>
      <w:r w:rsidR="003110ED">
        <w:t>Background and Rectify steps. Example:</w:t>
      </w:r>
    </w:p>
    <w:p w14:paraId="2553F83E" w14:textId="103C21E5" w:rsidR="003110ED" w:rsidRDefault="003110ED" w:rsidP="003110ED">
      <w:pPr>
        <w:jc w:val="left"/>
      </w:pPr>
      <w:r>
        <w:t>Background.handle_background(obsfiles,</w:t>
      </w:r>
    </w:p>
    <w:p w14:paraId="21673792" w14:textId="6DED0470" w:rsidR="003110ED" w:rsidRDefault="003110ED" w:rsidP="003110ED">
      <w:pPr>
        <w:jc w:val="left"/>
      </w:pPr>
      <w:r>
        <w:t xml:space="preserve">    'lambda_solution_wave_stack_H_m150428_0091-0091.fits',</w:t>
      </w:r>
    </w:p>
    <w:p w14:paraId="0FCB95BD" w14:textId="24E8692B" w:rsidR="003110ED" w:rsidRDefault="003110ED" w:rsidP="003110ED">
      <w:pPr>
        <w:jc w:val="left"/>
      </w:pPr>
      <w:r>
        <w:t xml:space="preserve">    maskname, band, waveops, target=target)</w:t>
      </w:r>
    </w:p>
    <w:p w14:paraId="12D5AA4B" w14:textId="77777777" w:rsidR="003110ED" w:rsidRDefault="003110ED" w:rsidP="003110ED">
      <w:pPr>
        <w:jc w:val="left"/>
      </w:pPr>
    </w:p>
    <w:p w14:paraId="09D81555" w14:textId="4F690D09" w:rsidR="00742934" w:rsidRDefault="00742934" w:rsidP="00742934">
      <w:pPr>
        <w:pStyle w:val="Heading1"/>
      </w:pPr>
      <w:r>
        <w:t>Flats</w:t>
      </w:r>
      <w:r w:rsidR="00C46AED">
        <w:t xml:space="preserve"> </w:t>
      </w:r>
    </w:p>
    <w:p w14:paraId="7A412041" w14:textId="77777777" w:rsidR="005B54F7" w:rsidRDefault="005B54F7" w:rsidP="00742934">
      <w:pPr>
        <w:pStyle w:val="Firstparagraph"/>
      </w:pPr>
      <w:r>
        <w:t xml:space="preserve">The first action the driver file will take is to </w:t>
      </w:r>
      <w:r w:rsidR="00742934">
        <w:t xml:space="preserve">generate a pixel flat and slit edge tracing. </w:t>
      </w:r>
      <w:r>
        <w:t>To initiate the flat generation, u</w:t>
      </w:r>
      <w:r w:rsidR="00742934">
        <w:t xml:space="preserve">ncomment the line </w:t>
      </w:r>
      <w:r>
        <w:t xml:space="preserve">below in the </w:t>
      </w:r>
    </w:p>
    <w:p w14:paraId="1538E59A" w14:textId="2F7F46AA" w:rsidR="005B54F7" w:rsidRDefault="005B54F7" w:rsidP="005B54F7">
      <w:pPr>
        <w:pStyle w:val="Firstparagraph"/>
        <w:numPr>
          <w:ilvl w:val="0"/>
          <w:numId w:val="39"/>
        </w:numPr>
      </w:pPr>
      <w:r>
        <w:t xml:space="preserve">Driver.py file: </w:t>
      </w:r>
    </w:p>
    <w:p w14:paraId="374AEE81" w14:textId="77777777" w:rsidR="005B54F7" w:rsidRPr="009C2EE8" w:rsidRDefault="005B54F7" w:rsidP="005B54F7">
      <w:pPr>
        <w:pStyle w:val="Firstparagraph"/>
        <w:ind w:left="1080"/>
        <w:rPr>
          <w:rFonts w:ascii="Courier" w:hAnsi="Courier"/>
          <w:sz w:val="18"/>
          <w:szCs w:val="18"/>
        </w:rPr>
      </w:pPr>
      <w:r w:rsidRPr="009C2EE8">
        <w:rPr>
          <w:rFonts w:ascii="Courier" w:hAnsi="Courier"/>
          <w:sz w:val="18"/>
          <w:szCs w:val="18"/>
        </w:rPr>
        <w:t xml:space="preserve">#Flats.handle_flats('Flat.txt', maskname, band, flatops)    </w:t>
      </w:r>
    </w:p>
    <w:p w14:paraId="72F581D6" w14:textId="77777777" w:rsidR="005B54F7" w:rsidRDefault="005B54F7" w:rsidP="005B54F7">
      <w:pPr>
        <w:pStyle w:val="Firstparagraph"/>
        <w:numPr>
          <w:ilvl w:val="0"/>
          <w:numId w:val="39"/>
        </w:numPr>
      </w:pPr>
      <w:r>
        <w:t xml:space="preserve">and in your xterm run the DRP </w:t>
      </w:r>
    </w:p>
    <w:p w14:paraId="2FDB7300" w14:textId="7D06D507" w:rsidR="00742934" w:rsidRPr="009C2EE8" w:rsidRDefault="005B54F7" w:rsidP="005B54F7">
      <w:pPr>
        <w:pStyle w:val="Firstparagraph"/>
        <w:ind w:left="1080"/>
        <w:rPr>
          <w:rFonts w:ascii="Courier" w:hAnsi="Courier"/>
          <w:sz w:val="18"/>
          <w:szCs w:val="18"/>
        </w:rPr>
      </w:pPr>
      <w:r>
        <w:t xml:space="preserve"> </w:t>
      </w:r>
      <w:r w:rsidRPr="009C2EE8">
        <w:rPr>
          <w:rFonts w:ascii="Courier" w:hAnsi="Courier"/>
          <w:sz w:val="18"/>
          <w:szCs w:val="18"/>
        </w:rPr>
        <w:t xml:space="preserve">&gt; mospy Driver.py </w:t>
      </w:r>
    </w:p>
    <w:p w14:paraId="0A277697" w14:textId="77777777" w:rsidR="005B54F7" w:rsidRDefault="005B54F7" w:rsidP="005B54F7"/>
    <w:p w14:paraId="116B6A95" w14:textId="60E48003" w:rsidR="005B54F7" w:rsidRPr="005B54F7" w:rsidRDefault="005B54F7" w:rsidP="005B54F7">
      <w:pPr>
        <w:ind w:firstLine="0"/>
      </w:pPr>
      <w:r>
        <w:t>Example output from the xterm session</w:t>
      </w:r>
    </w:p>
    <w:p w14:paraId="02C619DD" w14:textId="64CCFCB6" w:rsidR="006E071D" w:rsidRDefault="009C2EE8" w:rsidP="006E071D">
      <w:pPr>
        <w:pStyle w:val="Quote"/>
        <w:jc w:val="left"/>
      </w:pPr>
      <w:r>
        <w:t xml:space="preserve">&gt; </w:t>
      </w:r>
      <w:r w:rsidR="00742934" w:rsidRPr="00742934">
        <w:t>mospy Driver.py</w:t>
      </w:r>
      <w:r w:rsidR="00742934">
        <w:br/>
      </w:r>
      <w:r w:rsidR="006E071D">
        <w:t>… Truncated output …</w:t>
      </w:r>
      <w:r w:rsidR="006E071D">
        <w:br/>
        <w:t>Flat written to combflat_2d_H.fits</w:t>
      </w:r>
    </w:p>
    <w:p w14:paraId="04DAF4C7" w14:textId="77777777" w:rsidR="006E071D" w:rsidRDefault="006E071D" w:rsidP="006E071D">
      <w:pPr>
        <w:pStyle w:val="Quote"/>
        <w:jc w:val="left"/>
      </w:pPr>
      <w:r>
        <w:t>00] Finding Slit Edges for BX113 ending at 1901. Slit composed of 3 CSU slits</w:t>
      </w:r>
    </w:p>
    <w:p w14:paraId="5EED2054" w14:textId="77777777" w:rsidR="006E071D" w:rsidRDefault="006E071D" w:rsidP="006E071D">
      <w:pPr>
        <w:pStyle w:val="Quote"/>
        <w:jc w:val="left"/>
      </w:pPr>
      <w:r>
        <w:t>01] Finding Slit Edges for BX129 ending at 1812. Slit composed of 2 CSU slits</w:t>
      </w:r>
    </w:p>
    <w:p w14:paraId="49FE2387" w14:textId="77777777" w:rsidR="006E071D" w:rsidRDefault="006E071D" w:rsidP="006E071D">
      <w:pPr>
        <w:pStyle w:val="Quote"/>
        <w:jc w:val="left"/>
      </w:pPr>
      <w:r>
        <w:t>02] Finding Slit Edges for xS15 ending at 1768. Slit composed of 1 CSU slits</w:t>
      </w:r>
    </w:p>
    <w:p w14:paraId="35A5C79D" w14:textId="77777777" w:rsidR="006E071D" w:rsidRDefault="006E071D" w:rsidP="006E071D">
      <w:pPr>
        <w:pStyle w:val="Quote"/>
        <w:jc w:val="left"/>
      </w:pPr>
      <w:r>
        <w:t>Skipping (wavelength pixel): 10</w:t>
      </w:r>
    </w:p>
    <w:p w14:paraId="53FE5ABE" w14:textId="33E79625" w:rsidR="00742934" w:rsidRDefault="006E071D" w:rsidP="006E071D">
      <w:pPr>
        <w:pStyle w:val="Quote"/>
        <w:jc w:val="left"/>
      </w:pPr>
      <w:r>
        <w:t>03] Finding Slit Edges for BX131 ending at 1680. Slit composed of 2 CSU slits</w:t>
      </w:r>
    </w:p>
    <w:p w14:paraId="04F5A648" w14:textId="77777777" w:rsidR="005B54F7" w:rsidRDefault="005B54F7" w:rsidP="006E071D"/>
    <w:p w14:paraId="5A95DA3F" w14:textId="77777777" w:rsidR="005E51A7" w:rsidRDefault="005E51A7" w:rsidP="005E51A7"/>
    <w:p w14:paraId="11FAA7BD" w14:textId="41E27C6D" w:rsidR="005B54F7" w:rsidRDefault="005E51A7" w:rsidP="005E51A7">
      <w:pPr>
        <w:ind w:firstLine="0"/>
      </w:pPr>
      <w:r>
        <w:t xml:space="preserve">The slit names output to the screen should look familiar as they originated from the mask design process. </w:t>
      </w:r>
      <w:r w:rsidR="005B54F7">
        <w:t>The output files from this process are the following:</w:t>
      </w:r>
    </w:p>
    <w:p w14:paraId="5CD83BBB" w14:textId="77777777" w:rsidR="005E51A7" w:rsidRDefault="005E51A7" w:rsidP="005E51A7"/>
    <w:tbl>
      <w:tblPr>
        <w:tblStyle w:val="TableGrid"/>
        <w:tblW w:w="0" w:type="auto"/>
        <w:tblLook w:val="04A0" w:firstRow="1" w:lastRow="0" w:firstColumn="1" w:lastColumn="0" w:noHBand="0" w:noVBand="1"/>
      </w:tblPr>
      <w:tblGrid>
        <w:gridCol w:w="3786"/>
        <w:gridCol w:w="3786"/>
      </w:tblGrid>
      <w:tr w:rsidR="005E51A7" w14:paraId="7FB73867" w14:textId="77777777" w:rsidTr="003B662F">
        <w:trPr>
          <w:cnfStyle w:val="100000000000" w:firstRow="1" w:lastRow="0" w:firstColumn="0" w:lastColumn="0" w:oddVBand="0" w:evenVBand="0" w:oddHBand="0" w:evenHBand="0" w:firstRowFirstColumn="0" w:firstRowLastColumn="0" w:lastRowFirstColumn="0" w:lastRowLastColumn="0"/>
        </w:trPr>
        <w:tc>
          <w:tcPr>
            <w:tcW w:w="3786" w:type="dxa"/>
          </w:tcPr>
          <w:p w14:paraId="6E786613" w14:textId="77777777" w:rsidR="005E51A7" w:rsidRDefault="005E51A7" w:rsidP="003B662F">
            <w:r>
              <w:t>Filename</w:t>
            </w:r>
          </w:p>
        </w:tc>
        <w:tc>
          <w:tcPr>
            <w:tcW w:w="3786" w:type="dxa"/>
          </w:tcPr>
          <w:p w14:paraId="1BF0CB62" w14:textId="77777777" w:rsidR="005E51A7" w:rsidRDefault="005E51A7" w:rsidP="003B662F">
            <w:r>
              <w:t>Contains</w:t>
            </w:r>
          </w:p>
        </w:tc>
      </w:tr>
    </w:tbl>
    <w:p w14:paraId="28CC3DC3" w14:textId="77777777" w:rsidR="005E51A7" w:rsidRDefault="005E51A7" w:rsidP="005E51A7">
      <w:pPr>
        <w:ind w:firstLine="0"/>
      </w:pPr>
    </w:p>
    <w:p w14:paraId="1F498A27" w14:textId="1ED18086" w:rsidR="005B54F7" w:rsidRPr="005E51A7" w:rsidRDefault="005B54F7" w:rsidP="005E51A7">
      <w:pPr>
        <w:ind w:left="2070" w:hanging="2070"/>
        <w:rPr>
          <w:sz w:val="18"/>
          <w:szCs w:val="18"/>
        </w:rPr>
      </w:pPr>
      <w:r w:rsidRPr="005E51A7">
        <w:rPr>
          <w:sz w:val="18"/>
          <w:szCs w:val="18"/>
        </w:rPr>
        <w:t xml:space="preserve">combflat_2d_J.fits  </w:t>
      </w:r>
      <w:r w:rsidR="00DE1664" w:rsidRPr="005E51A7">
        <w:rPr>
          <w:sz w:val="18"/>
          <w:szCs w:val="18"/>
        </w:rPr>
        <w:tab/>
        <w:t>F</w:t>
      </w:r>
      <w:r w:rsidRPr="005E51A7">
        <w:rPr>
          <w:sz w:val="18"/>
          <w:szCs w:val="18"/>
        </w:rPr>
        <w:t>ITS image of the flats</w:t>
      </w:r>
    </w:p>
    <w:p w14:paraId="6DA1A9E3" w14:textId="337AAEC1" w:rsidR="005B54F7" w:rsidRPr="005E51A7" w:rsidRDefault="005B54F7" w:rsidP="00DE1664">
      <w:pPr>
        <w:ind w:left="2070" w:hanging="2070"/>
        <w:rPr>
          <w:sz w:val="18"/>
          <w:szCs w:val="18"/>
        </w:rPr>
      </w:pPr>
      <w:r w:rsidRPr="005E51A7">
        <w:rPr>
          <w:sz w:val="18"/>
          <w:szCs w:val="18"/>
        </w:rPr>
        <w:t>flatcombine.lst</w:t>
      </w:r>
      <w:r w:rsidR="00DE1664" w:rsidRPr="005E51A7">
        <w:rPr>
          <w:sz w:val="18"/>
          <w:szCs w:val="18"/>
        </w:rPr>
        <w:t xml:space="preserve">       </w:t>
      </w:r>
      <w:r w:rsidR="00DE1664" w:rsidRPr="005E51A7">
        <w:rPr>
          <w:sz w:val="18"/>
          <w:szCs w:val="18"/>
        </w:rPr>
        <w:tab/>
        <w:t>The list of files used in the creation of the flat. Contains the full path name to the files.</w:t>
      </w:r>
    </w:p>
    <w:p w14:paraId="6DFF4CBE" w14:textId="7C33B382" w:rsidR="005B54F7" w:rsidRPr="005E51A7" w:rsidRDefault="005B54F7" w:rsidP="00DE1664">
      <w:pPr>
        <w:ind w:left="2070" w:hanging="2070"/>
        <w:rPr>
          <w:sz w:val="18"/>
          <w:szCs w:val="18"/>
        </w:rPr>
      </w:pPr>
      <w:r w:rsidRPr="005E51A7">
        <w:rPr>
          <w:sz w:val="18"/>
          <w:szCs w:val="18"/>
        </w:rPr>
        <w:t>pixelflat_2d_J.fits</w:t>
      </w:r>
      <w:r w:rsidR="00DE1664" w:rsidRPr="005E51A7">
        <w:rPr>
          <w:sz w:val="18"/>
          <w:szCs w:val="18"/>
        </w:rPr>
        <w:t xml:space="preserve">   </w:t>
      </w:r>
      <w:r w:rsidR="00DE1664" w:rsidRPr="005E51A7">
        <w:rPr>
          <w:sz w:val="18"/>
          <w:szCs w:val="18"/>
        </w:rPr>
        <w:tab/>
        <w:t>FITS image of the normalized flat. This is the flat used in other redution steps.</w:t>
      </w:r>
    </w:p>
    <w:p w14:paraId="2BCDF949" w14:textId="03D973EC" w:rsidR="005B54F7" w:rsidRPr="005E51A7" w:rsidRDefault="005B54F7" w:rsidP="00DE1664">
      <w:pPr>
        <w:ind w:left="2070" w:hanging="2070"/>
        <w:rPr>
          <w:sz w:val="18"/>
          <w:szCs w:val="18"/>
        </w:rPr>
      </w:pPr>
      <w:r w:rsidRPr="005E51A7">
        <w:rPr>
          <w:sz w:val="18"/>
          <w:szCs w:val="18"/>
        </w:rPr>
        <w:t>slit-edges_J.npy</w:t>
      </w:r>
      <w:r w:rsidR="00DE1664" w:rsidRPr="005E51A7">
        <w:rPr>
          <w:sz w:val="18"/>
          <w:szCs w:val="18"/>
        </w:rPr>
        <w:t xml:space="preserve">      </w:t>
      </w:r>
      <w:r w:rsidR="00DE1664" w:rsidRPr="005E51A7">
        <w:rPr>
          <w:sz w:val="18"/>
          <w:szCs w:val="18"/>
        </w:rPr>
        <w:tab/>
        <w:t>File containing the slit edge information</w:t>
      </w:r>
    </w:p>
    <w:p w14:paraId="17E13F83" w14:textId="7BCFF47C" w:rsidR="005B54F7" w:rsidRDefault="005B54F7" w:rsidP="00DE1664">
      <w:pPr>
        <w:ind w:left="2070" w:hanging="2070"/>
      </w:pPr>
      <w:r w:rsidRPr="005E51A7">
        <w:rPr>
          <w:sz w:val="18"/>
          <w:szCs w:val="18"/>
        </w:rPr>
        <w:t>slit-edges_J.reg</w:t>
      </w:r>
      <w:r w:rsidR="00DE1664" w:rsidRPr="005E51A7">
        <w:rPr>
          <w:sz w:val="18"/>
          <w:szCs w:val="18"/>
        </w:rPr>
        <w:t xml:space="preserve">   </w:t>
      </w:r>
      <w:r w:rsidR="00DE1664" w:rsidRPr="005E51A7">
        <w:rPr>
          <w:sz w:val="18"/>
          <w:szCs w:val="18"/>
        </w:rPr>
        <w:tab/>
        <w:t>DS9 regions file that may be overlayed to show the locations of the slits.</w:t>
      </w:r>
    </w:p>
    <w:p w14:paraId="3E6A255A" w14:textId="77777777" w:rsidR="005E51A7" w:rsidRDefault="005E51A7" w:rsidP="006E071D"/>
    <w:p w14:paraId="5677E78D" w14:textId="54279B13" w:rsidR="006E071D" w:rsidRDefault="00DE1664" w:rsidP="006E071D">
      <w:r>
        <w:t xml:space="preserve">At the end, </w:t>
      </w:r>
      <w:r w:rsidR="006E071D">
        <w:t xml:space="preserve">check the output in </w:t>
      </w:r>
      <w:r w:rsidR="005E51A7">
        <w:t>ds9. For example:</w:t>
      </w:r>
    </w:p>
    <w:p w14:paraId="1FEC9F2F" w14:textId="0CC1FF3C" w:rsidR="006E071D" w:rsidRDefault="003C42AF" w:rsidP="006E071D">
      <w:pPr>
        <w:pStyle w:val="Quote"/>
      </w:pPr>
      <w:r>
        <w:t xml:space="preserve">&gt; </w:t>
      </w:r>
      <w:r w:rsidR="006E071D" w:rsidRPr="006E071D">
        <w:t>ds9 pixelflat_2d_H.fits -region slit-edges_H.reg</w:t>
      </w:r>
    </w:p>
    <w:p w14:paraId="0093127B" w14:textId="77777777" w:rsidR="005B54F7" w:rsidRPr="005B54F7" w:rsidRDefault="005B54F7" w:rsidP="005E51A7">
      <w:pPr>
        <w:ind w:firstLine="0"/>
      </w:pPr>
    </w:p>
    <w:p w14:paraId="50FAEB75" w14:textId="4D319EA5" w:rsidR="006E071D" w:rsidRDefault="00F4265B" w:rsidP="006E071D">
      <w:r>
        <w:t xml:space="preserve">The </w:t>
      </w:r>
      <w:r w:rsidR="00DE1664">
        <w:t>regions file overlayed on the pixelflat image</w:t>
      </w:r>
      <w:r>
        <w:t xml:space="preserve"> should look something like:</w:t>
      </w:r>
    </w:p>
    <w:p w14:paraId="205A692E" w14:textId="29954606" w:rsidR="00F4265B" w:rsidRDefault="00F4265B" w:rsidP="006E071D">
      <w:r>
        <w:drawing>
          <wp:inline distT="0" distB="0" distL="0" distR="0" wp14:anchorId="49348514" wp14:editId="0DD00620">
            <wp:extent cx="3644715" cy="365979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4929" cy="3660009"/>
                    </a:xfrm>
                    <a:prstGeom prst="rect">
                      <a:avLst/>
                    </a:prstGeom>
                    <a:noFill/>
                    <a:ln>
                      <a:noFill/>
                    </a:ln>
                  </pic:spPr>
                </pic:pic>
              </a:graphicData>
            </a:graphic>
          </wp:inline>
        </w:drawing>
      </w:r>
    </w:p>
    <w:p w14:paraId="0D8A239C" w14:textId="2BFEFA96" w:rsidR="00F4265B" w:rsidRDefault="00F4265B" w:rsidP="006E071D">
      <w:r>
        <w:t>The green lines must trace the edge of the slit. If they don’t, then the flat step failed. All values should be around 1.0. There are some big features in the detector that you will become familiar with over time.</w:t>
      </w:r>
    </w:p>
    <w:p w14:paraId="1805708F" w14:textId="7AA5CCD6" w:rsidR="00431EF2" w:rsidRDefault="00431EF2" w:rsidP="00431EF2">
      <w:pPr>
        <w:pStyle w:val="Heading2"/>
      </w:pPr>
      <w:r>
        <w:t>K-band flats</w:t>
      </w:r>
    </w:p>
    <w:p w14:paraId="241A1788" w14:textId="2CABBC27" w:rsidR="00431EF2" w:rsidRDefault="00A77949" w:rsidP="00431EF2">
      <w:r>
        <w:t xml:space="preserve">At K-band, the dome is hot enough that light is detected at the longest wavelengths at a level of a few hundred counts. Little to </w:t>
      </w:r>
      <w:r w:rsidR="005941CD">
        <w:t>no</w:t>
      </w:r>
      <w:r>
        <w:t xml:space="preserve"> light is seen at the shortest wavelengths. The light from the dome is not entering MOSFIRE at the same angles that the light from the spot illuminated on the dome by the dome lights. Some observers may wish to correct for this difference by subtracting the thermal flat emission from the dome flat emission before n</w:t>
      </w:r>
      <w:r w:rsidR="005941CD">
        <w:t>ormalizing the flats. To complete this flat subtraction</w:t>
      </w:r>
      <w:r>
        <w:t xml:space="preserve">, you </w:t>
      </w:r>
      <w:r w:rsidR="005941CD">
        <w:t>use the optional keyword lampsofflist in the flat process as seen in the command below:</w:t>
      </w:r>
    </w:p>
    <w:p w14:paraId="67B65093" w14:textId="70A70359" w:rsidR="005941CD" w:rsidRPr="005941CD" w:rsidRDefault="005941CD" w:rsidP="005941CD">
      <w:pPr>
        <w:ind w:left="720" w:hanging="360"/>
        <w:jc w:val="left"/>
        <w:rPr>
          <w:rFonts w:ascii="Courier" w:hAnsi="Courier"/>
          <w:sz w:val="18"/>
          <w:szCs w:val="18"/>
        </w:rPr>
      </w:pPr>
      <w:r w:rsidRPr="005941CD">
        <w:rPr>
          <w:rFonts w:ascii="Courier" w:hAnsi="Courier"/>
          <w:sz w:val="18"/>
          <w:szCs w:val="18"/>
        </w:rPr>
        <w:t xml:space="preserve">Flats.handle_flats('Flat.txt', maskname, band, flatops,lampOffList='FlatThermal.txt')                                                                      </w:t>
      </w:r>
    </w:p>
    <w:p w14:paraId="583E1282" w14:textId="77777777" w:rsidR="005941CD" w:rsidRDefault="005941CD" w:rsidP="005941CD"/>
    <w:p w14:paraId="52385AA7" w14:textId="65EA55DD" w:rsidR="005941CD" w:rsidRDefault="005941CD" w:rsidP="005941CD">
      <w:r>
        <w:t>If thermal flats were included in your calibration sequence (default behavior for K-band), then the FlatThermal.txt file should be populated with a list of thermal flats. Use FlatThermal.txt as the list or modify it as you see necessary.</w:t>
      </w:r>
    </w:p>
    <w:p w14:paraId="2B6971F5" w14:textId="4539AC52" w:rsidR="005941CD" w:rsidRDefault="005941CD" w:rsidP="005941CD">
      <w:r>
        <w:t>The outputs from the flat process will include two additional files.</w:t>
      </w:r>
      <w:r w:rsidRPr="005941CD">
        <w:t xml:space="preserve"> </w:t>
      </w:r>
    </w:p>
    <w:p w14:paraId="0745905C" w14:textId="77777777" w:rsidR="005941CD" w:rsidRPr="005941CD" w:rsidRDefault="005941CD" w:rsidP="005941CD">
      <w:pPr>
        <w:rPr>
          <w:rFonts w:ascii="Courier" w:hAnsi="Courier"/>
          <w:sz w:val="18"/>
          <w:szCs w:val="18"/>
        </w:rPr>
      </w:pPr>
      <w:r w:rsidRPr="005941CD">
        <w:rPr>
          <w:rFonts w:ascii="Courier" w:hAnsi="Courier"/>
          <w:sz w:val="18"/>
          <w:szCs w:val="18"/>
        </w:rPr>
        <w:t>combflat_lamps_off_2d_K.fits</w:t>
      </w:r>
    </w:p>
    <w:p w14:paraId="12BFD06C" w14:textId="77777777" w:rsidR="005941CD" w:rsidRPr="005941CD" w:rsidRDefault="005941CD" w:rsidP="005941CD">
      <w:pPr>
        <w:rPr>
          <w:rFonts w:ascii="Courier" w:hAnsi="Courier"/>
          <w:sz w:val="18"/>
          <w:szCs w:val="18"/>
        </w:rPr>
      </w:pPr>
      <w:r w:rsidRPr="005941CD">
        <w:rPr>
          <w:rFonts w:ascii="Courier" w:hAnsi="Courier"/>
          <w:sz w:val="18"/>
          <w:szCs w:val="18"/>
        </w:rPr>
        <w:t>combflat_lamps_on_2d_K.fits</w:t>
      </w:r>
    </w:p>
    <w:p w14:paraId="22F4FF9D" w14:textId="6889E07F" w:rsidR="00F4265B" w:rsidRPr="006E071D" w:rsidRDefault="005941CD" w:rsidP="005941CD">
      <w:pPr>
        <w:ind w:firstLine="0"/>
      </w:pPr>
      <w:r>
        <w:t xml:space="preserve">and now the </w:t>
      </w:r>
      <w:r w:rsidRPr="005941CD">
        <w:rPr>
          <w:rFonts w:ascii="Courier" w:hAnsi="Courier"/>
          <w:sz w:val="18"/>
          <w:szCs w:val="18"/>
        </w:rPr>
        <w:t>combflat_2d_K.fits</w:t>
      </w:r>
      <w:r>
        <w:t xml:space="preserve"> being the difference between the two files.</w:t>
      </w:r>
    </w:p>
    <w:p w14:paraId="1676C2DF" w14:textId="61DA428F" w:rsidR="008E10F5" w:rsidRDefault="008E10F5" w:rsidP="00DD2B68">
      <w:pPr>
        <w:pStyle w:val="Heading1"/>
      </w:pPr>
      <w:r w:rsidRPr="0092522C">
        <w:t>Wavelength Calibration</w:t>
      </w:r>
      <w:r w:rsidR="00975F2C">
        <w:t xml:space="preserve"> – Y, J, and H bands:</w:t>
      </w:r>
    </w:p>
    <w:p w14:paraId="4DE45E81" w14:textId="4C0B2B5B" w:rsidR="00975F2C" w:rsidRPr="00975F2C" w:rsidRDefault="00975F2C" w:rsidP="00DD2B68">
      <w:r>
        <w:t xml:space="preserve">In the shorter wavebands, when using the recommended exposure times, the wavelength calibration </w:t>
      </w:r>
      <w:r w:rsidR="00923B48">
        <w:t xml:space="preserve">is performed on night sky lines. The mospy </w:t>
      </w:r>
      <w:r w:rsidR="00923B48" w:rsidRPr="00923B48">
        <w:rPr>
          <w:rFonts w:ascii="Courier" w:hAnsi="Courier"/>
        </w:rPr>
        <w:t>Wavelength</w:t>
      </w:r>
      <w:r w:rsidR="00923B48">
        <w:rPr>
          <w:rFonts w:ascii="Courier" w:hAnsi="Courier"/>
        </w:rPr>
        <w:t xml:space="preserve"> </w:t>
      </w:r>
      <w:r w:rsidR="00923B48">
        <w:t>module is responsbile for these operations. See the exa</w:t>
      </w:r>
      <w:r w:rsidR="000F300F">
        <w:t>mple driver file in section 7</w:t>
      </w:r>
      <w:r w:rsidR="00923B48">
        <w:t>.</w:t>
      </w:r>
    </w:p>
    <w:p w14:paraId="65C9372B" w14:textId="2E062909" w:rsidR="008E10F5" w:rsidRDefault="00975F2C" w:rsidP="00DD2B68">
      <w:pPr>
        <w:pStyle w:val="Heading2"/>
      </w:pPr>
      <w:r>
        <w:t>Combine files</w:t>
      </w:r>
    </w:p>
    <w:p w14:paraId="5BDC506C" w14:textId="638B2B55" w:rsidR="00975F2C" w:rsidRDefault="00975F2C" w:rsidP="00DD2B68">
      <w:r>
        <w:t xml:space="preserve">First step is to </w:t>
      </w:r>
      <w:r w:rsidR="00923B48">
        <w:t xml:space="preserve">produce a file with which you will train your wavelength solution. Since we’re using night sky lines for training, the approach is to combine individual science exposures. This is performed by the python </w:t>
      </w:r>
      <w:r w:rsidR="00923B48" w:rsidRPr="00923B48">
        <w:rPr>
          <w:rFonts w:ascii="Courier" w:hAnsi="Courier"/>
        </w:rPr>
        <w:t>Wavelength.imcombine</w:t>
      </w:r>
      <w:r w:rsidR="00923B48" w:rsidRPr="00923B48">
        <w:t xml:space="preserve"> routine.</w:t>
      </w:r>
      <w:r w:rsidR="00923B48">
        <w:t xml:space="preserve"> For a lot of users, this will look something like</w:t>
      </w:r>
      <w:r w:rsidR="000F300F">
        <w:t xml:space="preserve"> in the Driver.py file</w:t>
      </w:r>
      <w:r w:rsidR="00923B48">
        <w:t>:</w:t>
      </w:r>
    </w:p>
    <w:p w14:paraId="30349AB1" w14:textId="3F9091BA" w:rsidR="00923B48" w:rsidRPr="00DD2B68" w:rsidRDefault="00093CE8" w:rsidP="00963961">
      <w:pPr>
        <w:pStyle w:val="Quote"/>
        <w:jc w:val="left"/>
      </w:pPr>
      <w:r w:rsidRPr="00093CE8">
        <w:t>Wavelength.imcombine(obsfiles, maskname, band, waveops)</w:t>
      </w:r>
    </w:p>
    <w:p w14:paraId="746BF7BF" w14:textId="5CCBA72D" w:rsidR="00076ABC" w:rsidRDefault="00923B48" w:rsidP="00DD2B68">
      <w:r w:rsidRPr="00DD2B68">
        <w:t>The fir</w:t>
      </w:r>
      <w:r w:rsidR="005E51A7">
        <w:t>st parameter is obsfiles</w:t>
      </w:r>
      <w:r w:rsidRPr="00DD2B68">
        <w:t xml:space="preserve"> which is a python string </w:t>
      </w:r>
      <w:r w:rsidR="005E51A7">
        <w:t xml:space="preserve">array </w:t>
      </w:r>
      <w:r w:rsidRPr="00DD2B68">
        <w:t>indicating</w:t>
      </w:r>
      <w:r w:rsidR="005E51A7">
        <w:t xml:space="preserve"> the list of files in the </w:t>
      </w:r>
      <w:r w:rsidRPr="00DD2B68">
        <w:t>offset position</w:t>
      </w:r>
      <w:r w:rsidR="005E51A7">
        <w:t>s</w:t>
      </w:r>
      <w:r w:rsidRPr="00DD2B68">
        <w:t xml:space="preserve">. Note that </w:t>
      </w:r>
      <w:r w:rsidR="005E51A7">
        <w:t>obsfiles has defaults of “</w:t>
      </w:r>
      <w:r w:rsidRPr="00DD2B68">
        <w:t>Offset_1.5.txt</w:t>
      </w:r>
      <w:r w:rsidR="005E51A7">
        <w:t xml:space="preserve">” and “Offset_-1.5.txt” and may need to be updated as described in section 6. </w:t>
      </w:r>
    </w:p>
    <w:p w14:paraId="0ABA8A1C" w14:textId="1619136F" w:rsidR="00076ABC" w:rsidRDefault="00076ABC" w:rsidP="00DD2B68">
      <w:r>
        <w:t xml:space="preserve">Suppose you want to exclude a file for reasons such as weather or telescope fault, simply remove the offending file from </w:t>
      </w:r>
      <w:r w:rsidR="005E51A7">
        <w:t>the appropriate Offset_*</w:t>
      </w:r>
      <w:r>
        <w:t>.txt. Likewise, you are welc</w:t>
      </w:r>
      <w:r w:rsidR="005E51A7">
        <w:t>ome to add files in as you like, such as observations from the previous night.</w:t>
      </w:r>
    </w:p>
    <w:p w14:paraId="755F085D" w14:textId="6D0C44DB" w:rsidR="00923B48" w:rsidRPr="00DD2B68" w:rsidRDefault="00DD2B68" w:rsidP="00DD2B68">
      <w:r>
        <w:t>Outputs of this step are:</w:t>
      </w:r>
    </w:p>
    <w:p w14:paraId="59D2EF70" w14:textId="074A2F88" w:rsidR="00923B48" w:rsidRDefault="00923B48" w:rsidP="00DD2B68"/>
    <w:tbl>
      <w:tblPr>
        <w:tblStyle w:val="TableGrid"/>
        <w:tblW w:w="0" w:type="auto"/>
        <w:tblLook w:val="04A0" w:firstRow="1" w:lastRow="0" w:firstColumn="1" w:lastColumn="0" w:noHBand="0" w:noVBand="1"/>
      </w:tblPr>
      <w:tblGrid>
        <w:gridCol w:w="3786"/>
        <w:gridCol w:w="3786"/>
      </w:tblGrid>
      <w:tr w:rsidR="00923B48" w14:paraId="7BE6F757" w14:textId="77777777" w:rsidTr="00923B48">
        <w:trPr>
          <w:cnfStyle w:val="100000000000" w:firstRow="1" w:lastRow="0" w:firstColumn="0" w:lastColumn="0" w:oddVBand="0" w:evenVBand="0" w:oddHBand="0" w:evenHBand="0" w:firstRowFirstColumn="0" w:firstRowLastColumn="0" w:lastRowFirstColumn="0" w:lastRowLastColumn="0"/>
        </w:trPr>
        <w:tc>
          <w:tcPr>
            <w:tcW w:w="3786" w:type="dxa"/>
          </w:tcPr>
          <w:p w14:paraId="5935FAE8" w14:textId="4D4E1D2A" w:rsidR="00923B48" w:rsidRDefault="00923B48" w:rsidP="00DD2B68">
            <w:r>
              <w:t>Filename</w:t>
            </w:r>
          </w:p>
        </w:tc>
        <w:tc>
          <w:tcPr>
            <w:tcW w:w="3786" w:type="dxa"/>
          </w:tcPr>
          <w:p w14:paraId="06E78BB3" w14:textId="48C1B451" w:rsidR="00923B48" w:rsidRDefault="00923B48" w:rsidP="00DD2B68">
            <w:r>
              <w:t>Contains</w:t>
            </w:r>
          </w:p>
        </w:tc>
      </w:tr>
      <w:tr w:rsidR="00923B48" w14:paraId="63FBC8AA" w14:textId="77777777" w:rsidTr="00923B48">
        <w:tc>
          <w:tcPr>
            <w:tcW w:w="3786" w:type="dxa"/>
          </w:tcPr>
          <w:p w14:paraId="32FBC466" w14:textId="77777777" w:rsidR="005E51A7" w:rsidRPr="009C2EE8" w:rsidRDefault="005E51A7" w:rsidP="00DD2B68">
            <w:pPr>
              <w:rPr>
                <w:rFonts w:ascii="Courier" w:hAnsi="Courier"/>
                <w:sz w:val="16"/>
                <w:szCs w:val="16"/>
              </w:rPr>
            </w:pPr>
          </w:p>
          <w:p w14:paraId="66ABAFFA" w14:textId="6AE8A581" w:rsidR="00923B48" w:rsidRPr="009C2EE8" w:rsidRDefault="00923B48" w:rsidP="00DD2B68">
            <w:pPr>
              <w:rPr>
                <w:rFonts w:ascii="Courier" w:hAnsi="Courier"/>
                <w:sz w:val="16"/>
                <w:szCs w:val="16"/>
              </w:rPr>
            </w:pPr>
            <w:r w:rsidRPr="009C2EE8">
              <w:rPr>
                <w:rFonts w:ascii="Courier" w:hAnsi="Courier"/>
                <w:sz w:val="16"/>
                <w:szCs w:val="16"/>
              </w:rPr>
              <w:t>wave_stack_[band]_[range].fits</w:t>
            </w:r>
          </w:p>
        </w:tc>
        <w:tc>
          <w:tcPr>
            <w:tcW w:w="3786" w:type="dxa"/>
          </w:tcPr>
          <w:p w14:paraId="7FAA55FE" w14:textId="77777777" w:rsidR="005E51A7" w:rsidRPr="009C2EE8" w:rsidRDefault="005E51A7" w:rsidP="005E51A7">
            <w:pPr>
              <w:ind w:firstLine="0"/>
              <w:rPr>
                <w:rFonts w:ascii="Courier" w:hAnsi="Courier"/>
                <w:sz w:val="16"/>
                <w:szCs w:val="16"/>
              </w:rPr>
            </w:pPr>
          </w:p>
          <w:p w14:paraId="638AEEE6" w14:textId="5F77C5F5" w:rsidR="00923B48" w:rsidRPr="009C2EE8" w:rsidRDefault="00923B48" w:rsidP="005E51A7">
            <w:pPr>
              <w:ind w:firstLine="0"/>
              <w:rPr>
                <w:rFonts w:ascii="Courier" w:hAnsi="Courier"/>
                <w:sz w:val="16"/>
                <w:szCs w:val="16"/>
              </w:rPr>
            </w:pPr>
            <w:r w:rsidRPr="009C2EE8">
              <w:rPr>
                <w:rFonts w:ascii="Courier" w:hAnsi="Courier"/>
                <w:sz w:val="16"/>
                <w:szCs w:val="16"/>
              </w:rPr>
              <w:t>A median-combined image of the files to be used for the wavelength solution.</w:t>
            </w:r>
          </w:p>
        </w:tc>
      </w:tr>
    </w:tbl>
    <w:p w14:paraId="65E5D056" w14:textId="77777777" w:rsidR="00923B48" w:rsidRDefault="00923B48" w:rsidP="00DD2B68"/>
    <w:p w14:paraId="0C3871C9" w14:textId="1782C3C9" w:rsidR="00923B48" w:rsidRPr="00923B48" w:rsidRDefault="00DD2B68" w:rsidP="00DD2B68">
      <w:pPr>
        <w:pStyle w:val="Heading2"/>
      </w:pPr>
      <w:bookmarkStart w:id="1" w:name="_Ref255648389"/>
      <w:r>
        <w:t>Interactive wavelength fitting</w:t>
      </w:r>
      <w:bookmarkEnd w:id="1"/>
    </w:p>
    <w:p w14:paraId="4143D723" w14:textId="3A11AA9F" w:rsidR="00975F2C" w:rsidRDefault="003B662F" w:rsidP="00DD2B68">
      <w:pPr>
        <w:pStyle w:val="Firstparagraph"/>
      </w:pPr>
      <w:r>
        <w:t xml:space="preserve">The next step is to use the </w:t>
      </w:r>
      <w:r w:rsidR="00DD2B68">
        <w:t>wave_stack_*</w:t>
      </w:r>
      <w:r>
        <w:t>.fits</w:t>
      </w:r>
      <w:r w:rsidR="00DD2B68">
        <w:t xml:space="preserve"> file</w:t>
      </w:r>
      <w:r>
        <w:t xml:space="preserve"> and determine an initial wavelength solution for each slit</w:t>
      </w:r>
      <w:r w:rsidR="00DD2B68">
        <w:t xml:space="preserve">. </w:t>
      </w:r>
      <w:r>
        <w:t xml:space="preserve">During this process, </w:t>
      </w:r>
      <w:r w:rsidR="00DD2B68">
        <w:t>we interactively fit the lines</w:t>
      </w:r>
      <w:r>
        <w:t xml:space="preserve"> using a gui that displays</w:t>
      </w:r>
      <w:r w:rsidR="00DD2B68">
        <w:t xml:space="preserve">. </w:t>
      </w:r>
      <w:r>
        <w:t>To initiate this process, uncomment the line in the Driver.py file:</w:t>
      </w:r>
    </w:p>
    <w:p w14:paraId="47303989" w14:textId="77777777" w:rsidR="003B662F" w:rsidRDefault="003B662F" w:rsidP="003B662F">
      <w:pPr>
        <w:ind w:firstLine="720"/>
        <w:rPr>
          <w:rFonts w:ascii="Courier" w:hAnsi="Courier"/>
          <w:iCs/>
          <w:color w:val="000000"/>
          <w:sz w:val="16"/>
          <w:szCs w:val="16"/>
        </w:rPr>
      </w:pPr>
      <w:r w:rsidRPr="003B662F">
        <w:rPr>
          <w:rFonts w:ascii="Courier" w:hAnsi="Courier"/>
          <w:iCs/>
          <w:color w:val="000000"/>
          <w:sz w:val="16"/>
          <w:szCs w:val="16"/>
        </w:rPr>
        <w:t>#Wavelength.fit_lambda(maskname, band, obsfiles, obsfiles, waveops)</w:t>
      </w:r>
    </w:p>
    <w:p w14:paraId="535CA65D" w14:textId="77777777" w:rsidR="003B662F" w:rsidRDefault="003B662F" w:rsidP="003B662F">
      <w:pPr>
        <w:ind w:firstLine="0"/>
      </w:pPr>
      <w:r>
        <w:t xml:space="preserve">And then re-execute the driver file: </w:t>
      </w:r>
    </w:p>
    <w:p w14:paraId="5E9332A7" w14:textId="246713BB" w:rsidR="003B662F" w:rsidRPr="003B662F" w:rsidRDefault="003B662F" w:rsidP="003B662F">
      <w:pPr>
        <w:ind w:firstLine="720"/>
        <w:rPr>
          <w:rFonts w:ascii="Courier" w:hAnsi="Courier"/>
          <w:sz w:val="16"/>
          <w:szCs w:val="16"/>
        </w:rPr>
      </w:pPr>
      <w:r w:rsidRPr="003B662F">
        <w:rPr>
          <w:rFonts w:ascii="Courier" w:hAnsi="Courier"/>
          <w:sz w:val="16"/>
          <w:szCs w:val="16"/>
        </w:rPr>
        <w:t xml:space="preserve">mospy Driver.py </w:t>
      </w:r>
    </w:p>
    <w:p w14:paraId="7E090A0A" w14:textId="3E543923" w:rsidR="00DD2B68" w:rsidRPr="00DD2B68" w:rsidRDefault="003B662F" w:rsidP="003B662F">
      <w:pPr>
        <w:ind w:firstLine="0"/>
      </w:pPr>
      <w:r>
        <w:t>w</w:t>
      </w:r>
      <w:r w:rsidR="008471F1">
        <w:t xml:space="preserve">hen </w:t>
      </w:r>
      <w:r w:rsidR="001E15E0">
        <w:t>you run this step</w:t>
      </w:r>
      <w:r>
        <w:t xml:space="preserve">, a GUI window appears. The </w:t>
      </w:r>
    </w:p>
    <w:p w14:paraId="0AE594D1" w14:textId="5C8426BB" w:rsidR="008471F1" w:rsidRDefault="008471F1" w:rsidP="008471F1">
      <w:pPr>
        <w:keepNext/>
      </w:pPr>
      <w:r>
        <mc:AlternateContent>
          <mc:Choice Requires="wps">
            <w:drawing>
              <wp:anchor distT="0" distB="0" distL="114300" distR="114300" simplePos="0" relativeHeight="251659264" behindDoc="0" locked="0" layoutInCell="1" allowOverlap="1" wp14:anchorId="22D2DC00" wp14:editId="3AA5D05C">
                <wp:simplePos x="0" y="0"/>
                <wp:positionH relativeFrom="column">
                  <wp:posOffset>-1028700</wp:posOffset>
                </wp:positionH>
                <wp:positionV relativeFrom="paragraph">
                  <wp:posOffset>2136775</wp:posOffset>
                </wp:positionV>
                <wp:extent cx="1001395" cy="436880"/>
                <wp:effectExtent l="50800" t="25400" r="700405" b="96520"/>
                <wp:wrapNone/>
                <wp:docPr id="1" name="Line Callout 1 1"/>
                <wp:cNvGraphicFramePr/>
                <a:graphic xmlns:a="http://schemas.openxmlformats.org/drawingml/2006/main">
                  <a:graphicData uri="http://schemas.microsoft.com/office/word/2010/wordprocessingShape">
                    <wps:wsp>
                      <wps:cNvSpPr/>
                      <wps:spPr>
                        <a:xfrm>
                          <a:off x="0" y="0"/>
                          <a:ext cx="1001395" cy="436880"/>
                        </a:xfrm>
                        <a:prstGeom prst="borderCallout1">
                          <a:avLst>
                            <a:gd name="adj1" fmla="val 62500"/>
                            <a:gd name="adj2" fmla="val 124167"/>
                            <a:gd name="adj3" fmla="val 80029"/>
                            <a:gd name="adj4" fmla="val 164395"/>
                          </a:avLst>
                        </a:prstGeom>
                        <a:ln/>
                      </wps:spPr>
                      <wps:style>
                        <a:lnRef idx="1">
                          <a:schemeClr val="dk1"/>
                        </a:lnRef>
                        <a:fillRef idx="3">
                          <a:schemeClr val="dk1"/>
                        </a:fillRef>
                        <a:effectRef idx="2">
                          <a:schemeClr val="dk1"/>
                        </a:effectRef>
                        <a:fontRef idx="minor">
                          <a:schemeClr val="lt1"/>
                        </a:fontRef>
                      </wps:style>
                      <wps:txbx>
                        <w:txbxContent>
                          <w:p w14:paraId="7CA28366" w14:textId="3EB9C128" w:rsidR="007B0E1E" w:rsidRDefault="007B0E1E" w:rsidP="008471F1">
                            <w:pPr>
                              <w:jc w:val="center"/>
                            </w:pPr>
                            <w:r>
                              <w:t>Ignore these buttons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 o:spid="_x0000_s1026" type="#_x0000_t47" style="position:absolute;left:0;text-align:left;margin-left:-80.95pt;margin-top:168.25pt;width:78.85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" adj="35509,17286,26820,13500" fillcolor="black [3200]" strokecolor="black [3040]">
                <v:fill color2="gray [1616]" rotate="t" type="gradient">
                  <o:fill v:ext="view" type="gradientUnscaled"/>
                </v:fill>
                <v:shadow on="t" opacity="22937f" mv:blur="40000f" origin=",.5" offset="0,23000emu"/>
                <v:textbox>
                  <w:txbxContent>
                    <w:p w14:paraId="7CA28366" w14:textId="3EB9C128" w:rsidR="007B0E1E" w:rsidRDefault="007B0E1E" w:rsidP="008471F1">
                      <w:pPr>
                        <w:jc w:val="center"/>
                      </w:pPr>
                      <w:r>
                        <w:t>Ignore these buttons</w:t>
                      </w:r>
                    </w:p>
                  </w:txbxContent>
                </v:textbox>
                <o:callout v:ext="edit" minusx="t" minusy="t"/>
              </v:shape>
            </w:pict>
          </mc:Fallback>
        </mc:AlternateContent>
      </w:r>
      <w:r>
        <mc:AlternateContent>
          <mc:Choice Requires="wps">
            <w:drawing>
              <wp:anchor distT="0" distB="0" distL="114300" distR="114300" simplePos="0" relativeHeight="251663360" behindDoc="0" locked="0" layoutInCell="1" allowOverlap="1" wp14:anchorId="008C1781" wp14:editId="5D92464C">
                <wp:simplePos x="0" y="0"/>
                <wp:positionH relativeFrom="column">
                  <wp:posOffset>-1028700</wp:posOffset>
                </wp:positionH>
                <wp:positionV relativeFrom="paragraph">
                  <wp:posOffset>571500</wp:posOffset>
                </wp:positionV>
                <wp:extent cx="1001395" cy="457200"/>
                <wp:effectExtent l="50800" t="25400" r="1411605" b="177800"/>
                <wp:wrapNone/>
                <wp:docPr id="5" name="Line Callout 1 5"/>
                <wp:cNvGraphicFramePr/>
                <a:graphic xmlns:a="http://schemas.openxmlformats.org/drawingml/2006/main">
                  <a:graphicData uri="http://schemas.microsoft.com/office/word/2010/wordprocessingShape">
                    <wps:wsp>
                      <wps:cNvSpPr/>
                      <wps:spPr>
                        <a:xfrm>
                          <a:off x="0" y="0"/>
                          <a:ext cx="1001395" cy="457200"/>
                        </a:xfrm>
                        <a:prstGeom prst="borderCallout1">
                          <a:avLst>
                            <a:gd name="adj1" fmla="val 62500"/>
                            <a:gd name="adj2" fmla="val 124167"/>
                            <a:gd name="adj3" fmla="val 115473"/>
                            <a:gd name="adj4" fmla="val 235733"/>
                          </a:avLst>
                        </a:prstGeom>
                        <a:ln/>
                      </wps:spPr>
                      <wps:style>
                        <a:lnRef idx="1">
                          <a:schemeClr val="dk1"/>
                        </a:lnRef>
                        <a:fillRef idx="3">
                          <a:schemeClr val="dk1"/>
                        </a:fillRef>
                        <a:effectRef idx="2">
                          <a:schemeClr val="dk1"/>
                        </a:effectRef>
                        <a:fontRef idx="minor">
                          <a:schemeClr val="lt1"/>
                        </a:fontRef>
                      </wps:style>
                      <wps:txbx>
                        <w:txbxContent>
                          <w:p w14:paraId="77CD127E" w14:textId="3C16A5BA" w:rsidR="007B0E1E" w:rsidRDefault="007B0E1E" w:rsidP="008471F1">
                            <w:pPr>
                              <w:jc w:val="center"/>
                            </w:pPr>
                            <w:r>
                              <w:t>Spectra</w:t>
                            </w:r>
                          </w:p>
                          <w:p w14:paraId="03B11712" w14:textId="77777777" w:rsidR="007B0E1E" w:rsidRDefault="007B0E1E"/>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Line Callout 1 5" o:spid="_x0000_s1027" type="#_x0000_t47" style="position:absolute;left:0;text-align:left;margin-left:-80.95pt;margin-top:45pt;width:78.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" adj="50918,24942,26820,13500" fillcolor="black [3200]" strokecolor="black [3040]">
                <v:fill color2="gray [1616]" rotate="t" type="gradient">
                  <o:fill v:ext="view" type="gradientUnscaled"/>
                </v:fill>
                <v:shadow on="t" opacity="22937f" mv:blur="40000f" origin=",.5" offset="0,23000emu"/>
                <v:textbox>
                  <w:txbxContent>
                    <w:p w14:paraId="77CD127E" w14:textId="3C16A5BA" w:rsidR="007B0E1E" w:rsidRDefault="007B0E1E" w:rsidP="008471F1">
                      <w:pPr>
                        <w:jc w:val="center"/>
                      </w:pPr>
                      <w:r>
                        <w:t>Spectra</w:t>
                      </w:r>
                    </w:p>
                    <w:p w14:paraId="03B11712" w14:textId="77777777" w:rsidR="007B0E1E" w:rsidRDefault="007B0E1E"/>
                  </w:txbxContent>
                </v:textbox>
                <o:callout v:ext="edit" minusx="t" minusy="t"/>
              </v:shape>
            </w:pict>
          </mc:Fallback>
        </mc:AlternateContent>
      </w:r>
      <w:r>
        <mc:AlternateContent>
          <mc:Choice Requires="wps">
            <w:drawing>
              <wp:anchor distT="0" distB="0" distL="114300" distR="114300" simplePos="0" relativeHeight="251661312" behindDoc="0" locked="0" layoutInCell="1" allowOverlap="1" wp14:anchorId="3D443905" wp14:editId="54CEB75D">
                <wp:simplePos x="0" y="0"/>
                <wp:positionH relativeFrom="column">
                  <wp:posOffset>-1028700</wp:posOffset>
                </wp:positionH>
                <wp:positionV relativeFrom="paragraph">
                  <wp:posOffset>1485900</wp:posOffset>
                </wp:positionV>
                <wp:extent cx="1001395" cy="457200"/>
                <wp:effectExtent l="50800" t="25400" r="598805" b="101600"/>
                <wp:wrapNone/>
                <wp:docPr id="4" name="Line Callout 1 4"/>
                <wp:cNvGraphicFramePr/>
                <a:graphic xmlns:a="http://schemas.openxmlformats.org/drawingml/2006/main">
                  <a:graphicData uri="http://schemas.microsoft.com/office/word/2010/wordprocessingShape">
                    <wps:wsp>
                      <wps:cNvSpPr/>
                      <wps:spPr>
                        <a:xfrm>
                          <a:off x="0" y="0"/>
                          <a:ext cx="1001395" cy="457200"/>
                        </a:xfrm>
                        <a:prstGeom prst="borderCallout1">
                          <a:avLst>
                            <a:gd name="adj1" fmla="val 62500"/>
                            <a:gd name="adj2" fmla="val 124167"/>
                            <a:gd name="adj3" fmla="val 74223"/>
                            <a:gd name="adj4" fmla="val 158688"/>
                          </a:avLst>
                        </a:prstGeom>
                        <a:ln/>
                      </wps:spPr>
                      <wps:style>
                        <a:lnRef idx="1">
                          <a:schemeClr val="dk1"/>
                        </a:lnRef>
                        <a:fillRef idx="3">
                          <a:schemeClr val="dk1"/>
                        </a:fillRef>
                        <a:effectRef idx="2">
                          <a:schemeClr val="dk1"/>
                        </a:effectRef>
                        <a:fontRef idx="minor">
                          <a:schemeClr val="lt1"/>
                        </a:fontRef>
                      </wps:style>
                      <wps:txbx>
                        <w:txbxContent>
                          <w:p w14:paraId="0A0A67CA" w14:textId="75315244" w:rsidR="007B0E1E" w:rsidRDefault="007B0E1E" w:rsidP="008471F1">
                            <w:pPr>
                              <w:jc w:val="center"/>
                            </w:pPr>
                            <w:r>
                              <w:t>Residual wavelength</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Line Callout 1 4" o:spid="_x0000_s1028" type="#_x0000_t47" style="position:absolute;left:0;text-align:left;margin-left:-80.95pt;margin-top:117pt;width:78.8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" adj="34277,16032,26820,13500" fillcolor="black [3200]" strokecolor="black [3040]">
                <v:fill color2="gray [1616]" rotate="t" type="gradient">
                  <o:fill v:ext="view" type="gradientUnscaled"/>
                </v:fill>
                <v:shadow on="t" opacity="22937f" mv:blur="40000f" origin=",.5" offset="0,23000emu"/>
                <v:textbox>
                  <w:txbxContent>
                    <w:p w14:paraId="0A0A67CA" w14:textId="75315244" w:rsidR="007B0E1E" w:rsidRDefault="007B0E1E" w:rsidP="008471F1">
                      <w:pPr>
                        <w:jc w:val="center"/>
                      </w:pPr>
                      <w:r>
                        <w:t>Residual wavelength</w:t>
                      </w:r>
                    </w:p>
                  </w:txbxContent>
                </v:textbox>
                <o:callout v:ext="edit" minusx="t" minusy="t"/>
              </v:shape>
            </w:pict>
          </mc:Fallback>
        </mc:AlternateContent>
      </w:r>
      <w:r>
        <w:drawing>
          <wp:inline distT="0" distB="0" distL="0" distR="0" wp14:anchorId="674DDBA1" wp14:editId="49D557DA">
            <wp:extent cx="4671060" cy="2557768"/>
            <wp:effectExtent l="50800" t="0" r="2540" b="59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1060" cy="2557768"/>
                    </a:xfrm>
                    <a:prstGeom prst="borderCallout1">
                      <a:avLst/>
                    </a:prstGeom>
                    <a:noFill/>
                    <a:ln>
                      <a:noFill/>
                    </a:ln>
                  </pic:spPr>
                </pic:pic>
              </a:graphicData>
            </a:graphic>
          </wp:inline>
        </w:drawing>
      </w:r>
    </w:p>
    <w:p w14:paraId="46A15188" w14:textId="3DB65514" w:rsidR="00DD2B68" w:rsidRPr="003B662F" w:rsidRDefault="008471F1" w:rsidP="003B662F">
      <w:pPr>
        <w:pStyle w:val="Caption"/>
        <w:ind w:firstLine="0"/>
        <w:jc w:val="both"/>
        <w:rPr>
          <w:i/>
        </w:rPr>
      </w:pPr>
      <w:r w:rsidRPr="003B662F">
        <w:rPr>
          <w:i/>
        </w:rPr>
        <w:t>The interactive wavelength solving window. This is a J-band night sky spectrum.</w:t>
      </w:r>
    </w:p>
    <w:p w14:paraId="11744D56" w14:textId="77777777" w:rsidR="003F529F" w:rsidRDefault="003F529F" w:rsidP="003F529F"/>
    <w:p w14:paraId="35C7A8F8" w14:textId="77777777" w:rsidR="003F529F" w:rsidRDefault="003F529F" w:rsidP="003F529F"/>
    <w:p w14:paraId="47AA0BEF" w14:textId="7C4B6295" w:rsidR="003F529F" w:rsidRDefault="003F529F" w:rsidP="003F529F">
      <w:r>
        <w:drawing>
          <wp:inline distT="0" distB="0" distL="0" distR="0" wp14:anchorId="7311E902" wp14:editId="19A0ECBD">
            <wp:extent cx="4671060" cy="2359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r_initial_fit.png"/>
                    <pic:cNvPicPr/>
                  </pic:nvPicPr>
                  <pic:blipFill>
                    <a:blip r:embed="rId20">
                      <a:extLst>
                        <a:ext uri="{28A0092B-C50C-407E-A947-70E740481C1C}">
                          <a14:useLocalDpi xmlns:a14="http://schemas.microsoft.com/office/drawing/2010/main" val="0"/>
                        </a:ext>
                      </a:extLst>
                    </a:blip>
                    <a:stretch>
                      <a:fillRect/>
                    </a:stretch>
                  </pic:blipFill>
                  <pic:spPr>
                    <a:xfrm>
                      <a:off x="0" y="0"/>
                      <a:ext cx="4671060" cy="2359660"/>
                    </a:xfrm>
                    <a:prstGeom prst="rect">
                      <a:avLst/>
                    </a:prstGeom>
                  </pic:spPr>
                </pic:pic>
              </a:graphicData>
            </a:graphic>
          </wp:inline>
        </w:drawing>
      </w:r>
    </w:p>
    <w:p w14:paraId="511467D4" w14:textId="25E6A917" w:rsidR="003B662F" w:rsidRPr="003B662F" w:rsidRDefault="003B662F" w:rsidP="003B662F">
      <w:pPr>
        <w:pStyle w:val="Caption"/>
        <w:ind w:firstLine="0"/>
        <w:jc w:val="both"/>
        <w:rPr>
          <w:i/>
        </w:rPr>
      </w:pPr>
      <w:r w:rsidRPr="003B662F">
        <w:rPr>
          <w:i/>
        </w:rPr>
        <w:t>The interactive wavelength solving window</w:t>
      </w:r>
      <w:r w:rsidR="00DF2E4A">
        <w:rPr>
          <w:i/>
        </w:rPr>
        <w:t xml:space="preserve"> showing an initial fit</w:t>
      </w:r>
      <w:r w:rsidRPr="003B662F">
        <w:rPr>
          <w:i/>
        </w:rPr>
        <w:t>. This</w:t>
      </w:r>
      <w:r w:rsidR="00DF2E4A">
        <w:rPr>
          <w:i/>
        </w:rPr>
        <w:t xml:space="preserve"> is a J-band night sky spectrum and one of the night sky lines on the right hand side is clearly a poor fit compared to the rest of the identified lines.</w:t>
      </w:r>
    </w:p>
    <w:p w14:paraId="7290F28F" w14:textId="77777777" w:rsidR="003B662F" w:rsidRDefault="003B662F" w:rsidP="003F529F"/>
    <w:p w14:paraId="6198A17F" w14:textId="11B1C78B" w:rsidR="003F529F" w:rsidRDefault="003F529F" w:rsidP="003F529F">
      <w:r>
        <w:drawing>
          <wp:inline distT="0" distB="0" distL="0" distR="0" wp14:anchorId="6C40EAF2" wp14:editId="46E8E317">
            <wp:extent cx="4671060" cy="23596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with_line_removed.png"/>
                    <pic:cNvPicPr/>
                  </pic:nvPicPr>
                  <pic:blipFill>
                    <a:blip r:embed="rId21">
                      <a:extLst>
                        <a:ext uri="{28A0092B-C50C-407E-A947-70E740481C1C}">
                          <a14:useLocalDpi xmlns:a14="http://schemas.microsoft.com/office/drawing/2010/main" val="0"/>
                        </a:ext>
                      </a:extLst>
                    </a:blip>
                    <a:stretch>
                      <a:fillRect/>
                    </a:stretch>
                  </pic:blipFill>
                  <pic:spPr>
                    <a:xfrm>
                      <a:off x="0" y="0"/>
                      <a:ext cx="4671060" cy="2359660"/>
                    </a:xfrm>
                    <a:prstGeom prst="rect">
                      <a:avLst/>
                    </a:prstGeom>
                  </pic:spPr>
                </pic:pic>
              </a:graphicData>
            </a:graphic>
          </wp:inline>
        </w:drawing>
      </w:r>
    </w:p>
    <w:p w14:paraId="51E671FE" w14:textId="5AE9AEDC" w:rsidR="00DF2E4A" w:rsidRPr="003B662F" w:rsidRDefault="00DF2E4A" w:rsidP="00DF2E4A">
      <w:pPr>
        <w:pStyle w:val="Caption"/>
        <w:ind w:firstLine="0"/>
        <w:jc w:val="both"/>
        <w:rPr>
          <w:i/>
        </w:rPr>
      </w:pPr>
      <w:r w:rsidRPr="003B662F">
        <w:rPr>
          <w:i/>
        </w:rPr>
        <w:t>The interactive wavelength solving window</w:t>
      </w:r>
      <w:r>
        <w:rPr>
          <w:i/>
        </w:rPr>
        <w:t xml:space="preserve"> showing a good fit with the initial poor line removed from the calculation</w:t>
      </w:r>
      <w:r w:rsidRPr="003B662F">
        <w:rPr>
          <w:i/>
        </w:rPr>
        <w:t xml:space="preserve">. </w:t>
      </w:r>
    </w:p>
    <w:p w14:paraId="37785E87" w14:textId="77777777" w:rsidR="003F529F" w:rsidRPr="003F529F" w:rsidRDefault="003F529F" w:rsidP="00DF2E4A">
      <w:pPr>
        <w:ind w:firstLine="0"/>
      </w:pPr>
    </w:p>
    <w:p w14:paraId="74C2BB67" w14:textId="714B2482" w:rsidR="00DF2E4A" w:rsidRDefault="00DF2E4A" w:rsidP="00715FE4">
      <w:r w:rsidRPr="00836811">
        <w:rPr>
          <w:noProof w:val="0"/>
        </w:rPr>
        <w:t>Plotted in the gui will be a sky line spectrum and vertical lines denoting p</w:t>
      </w:r>
      <w:r w:rsidRPr="00836811">
        <w:rPr>
          <w:noProof w:val="0"/>
        </w:rPr>
        <w:t>o</w:t>
      </w:r>
      <w:r w:rsidRPr="00836811">
        <w:rPr>
          <w:noProof w:val="0"/>
        </w:rPr>
        <w:t xml:space="preserve">sitions and wavelengths of the sky lines. </w:t>
      </w:r>
      <w:r w:rsidR="001E15E0">
        <w:t xml:space="preserve">Your goal is to help the pipeline </w:t>
      </w:r>
      <w:r w:rsidR="00836811">
        <w:t xml:space="preserve">by identifying the night </w:t>
      </w:r>
      <w:r w:rsidR="001E15E0">
        <w:t>sky lines</w:t>
      </w:r>
      <w:r w:rsidR="00836811">
        <w:t xml:space="preserve"> in the center of each slit. Once you come up with a good solution in the center,</w:t>
      </w:r>
      <w:r>
        <w:t xml:space="preserve"> the pipeline will propagate it spatially along the slit</w:t>
      </w:r>
      <w:r w:rsidR="001E15E0">
        <w:t xml:space="preserve">. </w:t>
      </w:r>
      <w:r w:rsidR="00715FE4">
        <w:t>In the gui,</w:t>
      </w:r>
      <w:r w:rsidR="00836811">
        <w:t xml:space="preserve"> </w:t>
      </w:r>
      <w:r w:rsidR="001E15E0">
        <w:t>Press ? to see a list of commands in the console window.</w:t>
      </w:r>
      <w:r w:rsidR="00715FE4">
        <w:t xml:space="preserve"> The list of commands available on the GUI are:</w:t>
      </w:r>
    </w:p>
    <w:p w14:paraId="484B2B7B"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c</w:t>
      </w:r>
      <w:r w:rsidRPr="00836811">
        <w:rPr>
          <w:noProof w:val="0"/>
        </w:rPr>
        <w:t xml:space="preserve"> - to center on the nearest peak (first thing to do to shift the initial wavelength guess) </w:t>
      </w:r>
    </w:p>
    <w:p w14:paraId="06CFE760"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c</w:t>
      </w:r>
      <w:r w:rsidRPr="00836811">
        <w:rPr>
          <w:noProof w:val="0"/>
        </w:rPr>
        <w:t xml:space="preserve"> - Center the nearest line at the cursor position </w:t>
      </w:r>
    </w:p>
    <w:p w14:paraId="70EC119C" w14:textId="77777777" w:rsidR="00DF2E4A" w:rsidRDefault="00DF2E4A" w:rsidP="00DF2E4A">
      <w:pPr>
        <w:numPr>
          <w:ilvl w:val="0"/>
          <w:numId w:val="19"/>
        </w:numPr>
        <w:spacing w:before="100" w:beforeAutospacing="1" w:after="100" w:afterAutospacing="1" w:line="240" w:lineRule="auto"/>
        <w:jc w:val="left"/>
        <w:rPr>
          <w:noProof w:val="0"/>
        </w:rPr>
      </w:pPr>
      <w:r>
        <w:rPr>
          <w:b/>
          <w:bCs/>
          <w:noProof w:val="0"/>
        </w:rPr>
        <w:t>\</w:t>
      </w:r>
      <w:r w:rsidRPr="00836811">
        <w:rPr>
          <w:noProof w:val="0"/>
        </w:rPr>
        <w:t xml:space="preserve"> - </w:t>
      </w:r>
      <w:r>
        <w:rPr>
          <w:noProof w:val="0"/>
        </w:rPr>
        <w:t>Fit f</w:t>
      </w:r>
      <w:r w:rsidRPr="00836811">
        <w:rPr>
          <w:noProof w:val="0"/>
        </w:rPr>
        <w:t>it</w:t>
      </w:r>
      <w:r>
        <w:rPr>
          <w:noProof w:val="0"/>
        </w:rPr>
        <w:t xml:space="preserve"> the data</w:t>
      </w:r>
    </w:p>
    <w:p w14:paraId="2B6C6F4E" w14:textId="77777777" w:rsidR="00DF2E4A" w:rsidRDefault="00DF2E4A" w:rsidP="00DF2E4A">
      <w:pPr>
        <w:numPr>
          <w:ilvl w:val="0"/>
          <w:numId w:val="19"/>
        </w:numPr>
        <w:spacing w:before="100" w:beforeAutospacing="1" w:after="100" w:afterAutospacing="1" w:line="240" w:lineRule="auto"/>
        <w:jc w:val="left"/>
        <w:rPr>
          <w:noProof w:val="0"/>
        </w:rPr>
      </w:pPr>
      <w:r w:rsidRPr="00836811">
        <w:rPr>
          <w:b/>
          <w:bCs/>
          <w:noProof w:val="0"/>
        </w:rPr>
        <w:t>f</w:t>
      </w:r>
      <w:r w:rsidRPr="00836811">
        <w:rPr>
          <w:noProof w:val="0"/>
        </w:rPr>
        <w:t xml:space="preserve"> </w:t>
      </w:r>
      <w:r>
        <w:rPr>
          <w:noProof w:val="0"/>
        </w:rPr>
        <w:t>–</w:t>
      </w:r>
      <w:r w:rsidRPr="00836811">
        <w:rPr>
          <w:noProof w:val="0"/>
        </w:rPr>
        <w:t xml:space="preserve"> </w:t>
      </w:r>
      <w:r>
        <w:rPr>
          <w:noProof w:val="0"/>
        </w:rPr>
        <w:t>Alternate way to fit the data, equivalent to \ but may cause the spectrum to become full screen.</w:t>
      </w:r>
    </w:p>
    <w:p w14:paraId="38E0F4AD" w14:textId="4220FB21" w:rsidR="00E454FE" w:rsidRPr="00836811" w:rsidRDefault="00E454FE" w:rsidP="00DF2E4A">
      <w:pPr>
        <w:numPr>
          <w:ilvl w:val="0"/>
          <w:numId w:val="19"/>
        </w:numPr>
        <w:spacing w:before="100" w:beforeAutospacing="1" w:after="100" w:afterAutospacing="1" w:line="240" w:lineRule="auto"/>
        <w:jc w:val="left"/>
        <w:rPr>
          <w:noProof w:val="0"/>
        </w:rPr>
      </w:pPr>
      <w:r>
        <w:rPr>
          <w:b/>
          <w:bCs/>
          <w:noProof w:val="0"/>
        </w:rPr>
        <w:t xml:space="preserve">k </w:t>
      </w:r>
      <w:r>
        <w:rPr>
          <w:noProof w:val="0"/>
        </w:rPr>
        <w:t>– Toggles k-sigma clipping on and off. Also performs a new fit.</w:t>
      </w:r>
    </w:p>
    <w:p w14:paraId="79F6D0E2"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d</w:t>
      </w:r>
      <w:r w:rsidRPr="00836811">
        <w:rPr>
          <w:noProof w:val="0"/>
        </w:rPr>
        <w:t xml:space="preserve"> - Delete a point (remove the wackadoos) </w:t>
      </w:r>
    </w:p>
    <w:p w14:paraId="0CB86E3B"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n</w:t>
      </w:r>
      <w:r w:rsidRPr="00836811">
        <w:rPr>
          <w:noProof w:val="0"/>
        </w:rPr>
        <w:t xml:space="preserve"> - proceed to the Next object </w:t>
      </w:r>
    </w:p>
    <w:p w14:paraId="1A69984A"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p</w:t>
      </w:r>
      <w:r w:rsidRPr="00836811">
        <w:rPr>
          <w:noProof w:val="0"/>
        </w:rPr>
        <w:t xml:space="preserve"> - return to back to the Previous object </w:t>
      </w:r>
    </w:p>
    <w:p w14:paraId="600413F7"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r</w:t>
      </w:r>
      <w:r w:rsidRPr="00836811">
        <w:rPr>
          <w:noProof w:val="0"/>
        </w:rPr>
        <w:t xml:space="preserve"> - Reset the current slit (try this if the plot looks strange) </w:t>
      </w:r>
    </w:p>
    <w:p w14:paraId="177ED6B4"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z</w:t>
      </w:r>
      <w:r w:rsidRPr="00836811">
        <w:rPr>
          <w:noProof w:val="0"/>
        </w:rPr>
        <w:t xml:space="preserve"> - Zoom at cursor position </w:t>
      </w:r>
    </w:p>
    <w:p w14:paraId="77FF8769"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x</w:t>
      </w:r>
      <w:r w:rsidRPr="00836811">
        <w:rPr>
          <w:noProof w:val="0"/>
        </w:rPr>
        <w:t xml:space="preserve"> - Unzoom: full screen </w:t>
      </w:r>
    </w:p>
    <w:p w14:paraId="20FAC70D"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s</w:t>
      </w:r>
      <w:r w:rsidRPr="00836811">
        <w:rPr>
          <w:noProof w:val="0"/>
        </w:rPr>
        <w:t xml:space="preserve"> - Save figure to disk </w:t>
      </w:r>
    </w:p>
    <w:p w14:paraId="4FB2F398"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h</w:t>
      </w:r>
      <w:r w:rsidRPr="00836811">
        <w:rPr>
          <w:noProof w:val="0"/>
        </w:rPr>
        <w:t xml:space="preserve"> - Help </w:t>
      </w:r>
    </w:p>
    <w:p w14:paraId="1F37FF10"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q</w:t>
      </w:r>
      <w:r w:rsidRPr="00836811">
        <w:rPr>
          <w:noProof w:val="0"/>
        </w:rPr>
        <w:t xml:space="preserve"> - Quit and save results </w:t>
      </w:r>
    </w:p>
    <w:p w14:paraId="6D9C4EBC" w14:textId="77777777" w:rsidR="00DF2E4A" w:rsidRDefault="00DF2E4A" w:rsidP="00767B46"/>
    <w:p w14:paraId="5AB4A23A" w14:textId="70A6B80D" w:rsidR="001E15E0" w:rsidRDefault="00715FE4" w:rsidP="00715FE4">
      <w:r>
        <w:rPr>
          <w:noProof w:val="0"/>
        </w:rPr>
        <w:t>Below is a rough procedure for completing the interactive</w:t>
      </w:r>
      <w:r w:rsidRPr="00836811">
        <w:rPr>
          <w:noProof w:val="0"/>
        </w:rPr>
        <w:t xml:space="preserve"> fit</w:t>
      </w:r>
      <w:r>
        <w:rPr>
          <w:noProof w:val="0"/>
        </w:rPr>
        <w:t>ting process.</w:t>
      </w:r>
      <w:r>
        <w:t xml:space="preserve"> </w:t>
      </w:r>
      <w:r w:rsidR="001E15E0">
        <w:t xml:space="preserve">The steps you need to take are as follows. </w:t>
      </w:r>
    </w:p>
    <w:p w14:paraId="1AA5505A" w14:textId="2618CBA7" w:rsidR="00DF2E4A" w:rsidRDefault="00715FE4" w:rsidP="00DF2E4A">
      <w:pPr>
        <w:pStyle w:val="ListParagraph"/>
        <w:numPr>
          <w:ilvl w:val="0"/>
          <w:numId w:val="39"/>
        </w:numPr>
      </w:pPr>
      <w:r>
        <w:t>First, zoom in (“z”</w:t>
      </w:r>
      <w:r w:rsidR="001E15E0" w:rsidRPr="00836811">
        <w:t xml:space="preserve">) and check to see if the orange lines match up with obvious night sky lines. </w:t>
      </w:r>
      <w:r w:rsidR="00076ABC" w:rsidRPr="00836811">
        <w:t>If not</w:t>
      </w:r>
      <w:r w:rsidR="00DF2E4A">
        <w:t xml:space="preserve"> the expected position does not match the actually position of the line do the following:</w:t>
      </w:r>
    </w:p>
    <w:p w14:paraId="0D0CB547" w14:textId="77777777" w:rsidR="00DF2E4A" w:rsidRDefault="00DF2E4A" w:rsidP="00DF2E4A">
      <w:pPr>
        <w:pStyle w:val="ListParagraph"/>
        <w:numPr>
          <w:ilvl w:val="1"/>
          <w:numId w:val="39"/>
        </w:numPr>
      </w:pPr>
      <w:r>
        <w:t>Place your cursor over a line</w:t>
      </w:r>
    </w:p>
    <w:p w14:paraId="70DDE423" w14:textId="694FFDF8" w:rsidR="00DF2E4A" w:rsidRDefault="00DF2E4A" w:rsidP="00DF2E4A">
      <w:pPr>
        <w:pStyle w:val="ListParagraph"/>
        <w:numPr>
          <w:ilvl w:val="1"/>
          <w:numId w:val="39"/>
        </w:numPr>
      </w:pPr>
      <w:r>
        <w:t>Press</w:t>
      </w:r>
      <w:r w:rsidR="00715FE4">
        <w:t xml:space="preserve"> the “c’ button that will</w:t>
      </w:r>
      <w:r>
        <w:t xml:space="preserve"> </w:t>
      </w:r>
      <w:r w:rsidR="00715FE4">
        <w:t>shift</w:t>
      </w:r>
      <w:r w:rsidR="00076ABC" w:rsidRPr="00836811">
        <w:t xml:space="preserve"> the </w:t>
      </w:r>
      <w:r>
        <w:t>predicted</w:t>
      </w:r>
      <w:r w:rsidR="00715FE4">
        <w:t xml:space="preserve"> position</w:t>
      </w:r>
      <w:r>
        <w:t xml:space="preserve"> to the observed line</w:t>
      </w:r>
      <w:r w:rsidR="00076ABC" w:rsidRPr="00836811">
        <w:t xml:space="preserve">. </w:t>
      </w:r>
    </w:p>
    <w:p w14:paraId="7ECCD4C4" w14:textId="1829FAB9" w:rsidR="001E15E0" w:rsidRDefault="00715FE4" w:rsidP="00DF2E4A">
      <w:pPr>
        <w:pStyle w:val="ListParagraph"/>
        <w:numPr>
          <w:ilvl w:val="0"/>
          <w:numId w:val="39"/>
        </w:numPr>
      </w:pPr>
      <w:r>
        <w:t>Press “f”</w:t>
      </w:r>
      <w:r w:rsidR="00DF2E4A">
        <w:t xml:space="preserve"> to fit</w:t>
      </w:r>
      <w:r>
        <w:t>.</w:t>
      </w:r>
      <w:r w:rsidR="00DF2E4A">
        <w:t xml:space="preserve"> A</w:t>
      </w:r>
      <w:r w:rsidR="00076ABC" w:rsidRPr="00836811">
        <w:t xml:space="preserve"> Chebyshev polynomial, </w:t>
      </w:r>
      <w:r w:rsidR="00076ABC" w:rsidRPr="00DF2E4A">
        <w:rPr>
          <w:i/>
        </w:rPr>
        <w:t>f</w:t>
      </w:r>
      <w:r w:rsidR="00076ABC" w:rsidRPr="00836811">
        <w:t xml:space="preserve">, such that </w:t>
      </w:r>
      <w:r w:rsidR="00076ABC" w:rsidRPr="00DF2E4A">
        <w:rPr>
          <w:i/>
        </w:rPr>
        <w:t>f</w:t>
      </w:r>
      <w:r w:rsidR="00076ABC" w:rsidRPr="00836811">
        <w:t>(pixel #) returns the wavelength in Angstrom</w:t>
      </w:r>
      <w:r>
        <w:t>s</w:t>
      </w:r>
      <w:r w:rsidR="00076ABC" w:rsidRPr="00836811">
        <w:t>.</w:t>
      </w:r>
    </w:p>
    <w:p w14:paraId="064EFA15" w14:textId="2D356B91" w:rsidR="00E454FE" w:rsidRDefault="00E454FE" w:rsidP="00DF2E4A">
      <w:pPr>
        <w:pStyle w:val="ListParagraph"/>
        <w:numPr>
          <w:ilvl w:val="0"/>
          <w:numId w:val="39"/>
        </w:numPr>
      </w:pPr>
      <w:r>
        <w:t xml:space="preserve">You can chose to use k-sigma clipping to avoid the manual operation of removing bad lines with the “k” key. </w:t>
      </w:r>
    </w:p>
    <w:p w14:paraId="46EFB2CC" w14:textId="4F9A558A" w:rsidR="00715FE4" w:rsidRDefault="00715FE4" w:rsidP="00DF2E4A">
      <w:pPr>
        <w:pStyle w:val="ListParagraph"/>
        <w:numPr>
          <w:ilvl w:val="0"/>
          <w:numId w:val="39"/>
        </w:numPr>
      </w:pPr>
      <w:r>
        <w:t>Press “x” to unzoom to the full size region</w:t>
      </w:r>
    </w:p>
    <w:p w14:paraId="1919511B" w14:textId="43796411" w:rsidR="00DF2E4A" w:rsidRDefault="00DF2E4A" w:rsidP="00DF2E4A">
      <w:pPr>
        <w:pStyle w:val="ListParagraph"/>
        <w:numPr>
          <w:ilvl w:val="0"/>
          <w:numId w:val="39"/>
        </w:numPr>
      </w:pPr>
      <w:r>
        <w:t>Assess the fit:</w:t>
      </w:r>
    </w:p>
    <w:p w14:paraId="7B493B6B" w14:textId="6F9669FB" w:rsidR="00DF2E4A" w:rsidRDefault="00DF2E4A" w:rsidP="00DF2E4A">
      <w:pPr>
        <w:pStyle w:val="ListParagraph"/>
        <w:numPr>
          <w:ilvl w:val="1"/>
          <w:numId w:val="39"/>
        </w:numPr>
      </w:pPr>
      <w:r>
        <w:t>If a line is poorly fit and should be removed</w:t>
      </w:r>
    </w:p>
    <w:p w14:paraId="2300C51B" w14:textId="1BB1238A" w:rsidR="00DF2E4A" w:rsidRDefault="00DF2E4A" w:rsidP="00DF2E4A">
      <w:pPr>
        <w:pStyle w:val="ListParagraph"/>
        <w:numPr>
          <w:ilvl w:val="2"/>
          <w:numId w:val="39"/>
        </w:numPr>
      </w:pPr>
      <w:r>
        <w:t>Move the cursor to the line</w:t>
      </w:r>
    </w:p>
    <w:p w14:paraId="09C312B3" w14:textId="7794D006" w:rsidR="00DF2E4A" w:rsidRDefault="00DF2E4A" w:rsidP="00DF2E4A">
      <w:pPr>
        <w:pStyle w:val="ListParagraph"/>
        <w:numPr>
          <w:ilvl w:val="2"/>
          <w:numId w:val="39"/>
        </w:numPr>
      </w:pPr>
      <w:r>
        <w:t>Press “d” to delete the line from the fit</w:t>
      </w:r>
    </w:p>
    <w:p w14:paraId="052856C1" w14:textId="702F254B" w:rsidR="00DF2E4A" w:rsidRDefault="00DF2E4A" w:rsidP="00DF2E4A">
      <w:pPr>
        <w:pStyle w:val="ListParagraph"/>
        <w:numPr>
          <w:ilvl w:val="1"/>
          <w:numId w:val="39"/>
        </w:numPr>
      </w:pPr>
      <w:r>
        <w:t>For good fits, the residual points turn green.</w:t>
      </w:r>
    </w:p>
    <w:p w14:paraId="22FD72F0" w14:textId="1ABF7A75" w:rsidR="00DF2E4A" w:rsidRDefault="00DF2E4A" w:rsidP="00DF2E4A">
      <w:pPr>
        <w:pStyle w:val="ListParagraph"/>
        <w:numPr>
          <w:ilvl w:val="0"/>
          <w:numId w:val="39"/>
        </w:numPr>
      </w:pPr>
      <w:r>
        <w:t>When the satisfied with the fit, press “n” to move to the next object.</w:t>
      </w:r>
    </w:p>
    <w:p w14:paraId="03BFC36D" w14:textId="77777777" w:rsidR="00DF2E4A" w:rsidRDefault="00DF2E4A" w:rsidP="00DF2E4A">
      <w:pPr>
        <w:pStyle w:val="ListParagraph"/>
        <w:numPr>
          <w:ilvl w:val="0"/>
          <w:numId w:val="39"/>
        </w:numPr>
      </w:pPr>
      <w:r>
        <w:t xml:space="preserve">Repeat the process above until </w:t>
      </w:r>
      <w:r w:rsidR="00836811" w:rsidRPr="00836811">
        <w:t xml:space="preserve">you see the red </w:t>
      </w:r>
      <w:r w:rsidR="00836811" w:rsidRPr="00DF2E4A">
        <w:rPr>
          <w:color w:val="FF0000"/>
        </w:rPr>
        <w:t>Done!</w:t>
      </w:r>
      <w:r w:rsidR="00836811" w:rsidRPr="00836811">
        <w:t xml:space="preserve"> text in the center of your screen.</w:t>
      </w:r>
      <w:r w:rsidR="00767B46">
        <w:t xml:space="preserve"> </w:t>
      </w:r>
    </w:p>
    <w:p w14:paraId="45482CC6" w14:textId="67984827" w:rsidR="00DF2E4A" w:rsidRDefault="00DF2E4A" w:rsidP="00DF2E4A">
      <w:pPr>
        <w:pStyle w:val="ListParagraph"/>
        <w:numPr>
          <w:ilvl w:val="0"/>
          <w:numId w:val="39"/>
        </w:numPr>
      </w:pPr>
      <w:r>
        <w:t>Press “q” to quit the interactive gui and move to the next step.</w:t>
      </w:r>
    </w:p>
    <w:p w14:paraId="0BEBAAB5" w14:textId="682BD23F" w:rsidR="00715FE4" w:rsidRDefault="00715FE4" w:rsidP="00715FE4">
      <w:pPr>
        <w:spacing w:before="100" w:beforeAutospacing="1" w:after="100" w:afterAutospacing="1" w:line="240" w:lineRule="auto"/>
        <w:ind w:firstLine="0"/>
        <w:jc w:val="left"/>
        <w:rPr>
          <w:noProof w:val="0"/>
        </w:rPr>
      </w:pPr>
      <w:r>
        <w:rPr>
          <w:noProof w:val="0"/>
        </w:rPr>
        <w:t>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715FE4" w14:paraId="1E597009" w14:textId="77777777" w:rsidTr="00A9155D">
        <w:trPr>
          <w:cnfStyle w:val="100000000000" w:firstRow="1" w:lastRow="0" w:firstColumn="0" w:lastColumn="0" w:oddVBand="0" w:evenVBand="0" w:oddHBand="0" w:evenHBand="0" w:firstRowFirstColumn="0" w:firstRowLastColumn="0" w:lastRowFirstColumn="0" w:lastRowLastColumn="0"/>
        </w:trPr>
        <w:tc>
          <w:tcPr>
            <w:tcW w:w="3786" w:type="dxa"/>
          </w:tcPr>
          <w:p w14:paraId="6B008B1D" w14:textId="77777777" w:rsidR="00715FE4" w:rsidRDefault="00715FE4" w:rsidP="00A9155D">
            <w:r>
              <w:t>Filename</w:t>
            </w:r>
          </w:p>
        </w:tc>
        <w:tc>
          <w:tcPr>
            <w:tcW w:w="3786" w:type="dxa"/>
          </w:tcPr>
          <w:p w14:paraId="0EE5BB91" w14:textId="77777777" w:rsidR="00715FE4" w:rsidRDefault="00715FE4" w:rsidP="00A9155D">
            <w:r>
              <w:t>Contains</w:t>
            </w:r>
          </w:p>
        </w:tc>
      </w:tr>
    </w:tbl>
    <w:p w14:paraId="6C7A9F69" w14:textId="77777777" w:rsidR="00970B6C" w:rsidRDefault="00970B6C" w:rsidP="00970B6C">
      <w:pPr>
        <w:ind w:left="2070" w:hanging="2070"/>
        <w:rPr>
          <w:sz w:val="18"/>
          <w:szCs w:val="18"/>
        </w:rPr>
      </w:pPr>
    </w:p>
    <w:p w14:paraId="51448F15" w14:textId="77777777" w:rsidR="00970B6C" w:rsidRDefault="003F0DC0" w:rsidP="00970B6C">
      <w:pPr>
        <w:ind w:left="2070" w:hanging="2070"/>
        <w:rPr>
          <w:sz w:val="18"/>
          <w:szCs w:val="18"/>
        </w:rPr>
      </w:pPr>
      <w:r w:rsidRPr="00970B6C">
        <w:rPr>
          <w:noProof w:val="0"/>
        </w:rPr>
        <w:t>barset.npy</w:t>
      </w:r>
      <w:r w:rsidR="00970B6C" w:rsidRPr="00970B6C">
        <w:rPr>
          <w:noProof w:val="0"/>
        </w:rPr>
        <w:tab/>
      </w:r>
      <w:r w:rsidR="00970B6C" w:rsidRPr="00970B6C">
        <w:rPr>
          <w:noProof w:val="0"/>
        </w:rPr>
        <w:tab/>
        <w:t>bar positions for each slit are specified</w:t>
      </w:r>
    </w:p>
    <w:p w14:paraId="4BCD8D91" w14:textId="4E31EDBF" w:rsidR="00970B6C" w:rsidRDefault="003F0DC0" w:rsidP="00970B6C">
      <w:pPr>
        <w:ind w:left="2070" w:hanging="2070"/>
        <w:rPr>
          <w:noProof w:val="0"/>
        </w:rPr>
      </w:pPr>
      <w:r w:rsidRPr="00970B6C">
        <w:rPr>
          <w:noProof w:val="0"/>
        </w:rPr>
        <w:t>lambda_center_coeffs_wave_stack_</w:t>
      </w:r>
      <w:r w:rsidR="00970B6C" w:rsidRPr="00970B6C">
        <w:rPr>
          <w:noProof w:val="0"/>
        </w:rPr>
        <w:t>band</w:t>
      </w:r>
      <w:r w:rsidRPr="00970B6C">
        <w:rPr>
          <w:noProof w:val="0"/>
        </w:rPr>
        <w:t>_</w:t>
      </w:r>
      <w:r w:rsidR="00970B6C" w:rsidRPr="00970B6C">
        <w:rPr>
          <w:noProof w:val="0"/>
        </w:rPr>
        <w:t>filenames</w:t>
      </w:r>
      <w:r w:rsidRPr="00970B6C">
        <w:rPr>
          <w:noProof w:val="0"/>
        </w:rPr>
        <w:t>.npy</w:t>
      </w:r>
    </w:p>
    <w:p w14:paraId="0A9F4C22" w14:textId="2B1947B8" w:rsidR="00CB2B65" w:rsidRDefault="00970B6C" w:rsidP="00D65EC3">
      <w:pPr>
        <w:ind w:left="2070" w:hanging="2070"/>
        <w:rPr>
          <w:sz w:val="18"/>
          <w:szCs w:val="18"/>
        </w:rPr>
      </w:pPr>
      <w:r>
        <w:rPr>
          <w:noProof w:val="0"/>
        </w:rPr>
        <w:tab/>
      </w:r>
      <w:r>
        <w:rPr>
          <w:noProof w:val="0"/>
        </w:rPr>
        <w:tab/>
        <w:t>The coefficients of the fit and positions of the mea</w:t>
      </w:r>
      <w:r>
        <w:rPr>
          <w:noProof w:val="0"/>
        </w:rPr>
        <w:t>s</w:t>
      </w:r>
      <w:r>
        <w:rPr>
          <w:noProof w:val="0"/>
        </w:rPr>
        <w:t>ured lines.</w:t>
      </w:r>
    </w:p>
    <w:p w14:paraId="03E12435" w14:textId="77777777" w:rsidR="00D65EC3" w:rsidRPr="00D65EC3" w:rsidRDefault="00D65EC3" w:rsidP="00D65EC3">
      <w:pPr>
        <w:ind w:left="2070" w:hanging="2070"/>
        <w:rPr>
          <w:sz w:val="18"/>
          <w:szCs w:val="18"/>
        </w:rPr>
      </w:pPr>
    </w:p>
    <w:p w14:paraId="1C387372" w14:textId="25D65DD9" w:rsidR="00CB2B65" w:rsidRDefault="00CB2B65" w:rsidP="00CB2B65">
      <w:pPr>
        <w:pStyle w:val="Heading2"/>
      </w:pPr>
      <w:r>
        <w:t>Wavelength fitting for the entire slit</w:t>
      </w:r>
    </w:p>
    <w:p w14:paraId="5B3A31B3" w14:textId="7B47E196" w:rsidR="006D0780" w:rsidRDefault="00CB2B65" w:rsidP="006D0780">
      <w:pPr>
        <w:rPr>
          <w:noProof w:val="0"/>
        </w:rPr>
      </w:pPr>
      <w:r>
        <w:t xml:space="preserve">The </w:t>
      </w:r>
      <w:r w:rsidR="00C303C7">
        <w:t>next</w:t>
      </w:r>
      <w:r>
        <w:t xml:space="preserve"> step in the wavelength fitting process is to propogate the solution spatially along each slit. To complete this process we uncomment the line in the Driver.py file: </w:t>
      </w:r>
      <w:r w:rsidRPr="00CB2B65">
        <w:rPr>
          <w:noProof w:val="0"/>
        </w:rPr>
        <w:t xml:space="preserve"> </w:t>
      </w:r>
    </w:p>
    <w:p w14:paraId="10AF8B33" w14:textId="77777777" w:rsidR="006D0780" w:rsidRDefault="00CB2B65" w:rsidP="006D0780">
      <w:pPr>
        <w:rPr>
          <w:rFonts w:ascii="Courier" w:hAnsi="Courier"/>
          <w:noProof w:val="0"/>
          <w:sz w:val="16"/>
          <w:szCs w:val="16"/>
        </w:rPr>
      </w:pPr>
      <w:r w:rsidRPr="009C2EE8">
        <w:rPr>
          <w:rFonts w:ascii="Courier" w:hAnsi="Courier"/>
          <w:noProof w:val="0"/>
          <w:sz w:val="16"/>
          <w:szCs w:val="16"/>
        </w:rPr>
        <w:t>#Wavelength.fit_lambda(maskname, band, obsfiles, obsfiles, waveops)</w:t>
      </w:r>
    </w:p>
    <w:p w14:paraId="0087B1C0" w14:textId="77777777" w:rsidR="009C2EE8" w:rsidRPr="009C2EE8" w:rsidRDefault="009C2EE8" w:rsidP="006D0780">
      <w:pPr>
        <w:rPr>
          <w:rFonts w:ascii="Courier" w:hAnsi="Courier"/>
          <w:noProof w:val="0"/>
          <w:sz w:val="16"/>
          <w:szCs w:val="16"/>
        </w:rPr>
      </w:pPr>
    </w:p>
    <w:p w14:paraId="5D2267FC" w14:textId="0EA0FA20" w:rsidR="006D0780" w:rsidRDefault="006D0780" w:rsidP="006D0780">
      <w:pPr>
        <w:ind w:firstLine="0"/>
        <w:rPr>
          <w:noProof w:val="0"/>
        </w:rPr>
      </w:pPr>
      <w:r>
        <w:rPr>
          <w:noProof w:val="0"/>
        </w:rPr>
        <w:t>This is one of the longer running processes and the output should look som</w:t>
      </w:r>
      <w:r>
        <w:rPr>
          <w:noProof w:val="0"/>
        </w:rPr>
        <w:t>e</w:t>
      </w:r>
      <w:r>
        <w:rPr>
          <w:noProof w:val="0"/>
        </w:rPr>
        <w:t>thing like:</w:t>
      </w:r>
    </w:p>
    <w:p w14:paraId="4CF28339" w14:textId="5DF19903" w:rsidR="006D0780" w:rsidRPr="006D0780" w:rsidRDefault="006D0780" w:rsidP="006D0780">
      <w:pPr>
        <w:ind w:left="720" w:firstLine="0"/>
        <w:rPr>
          <w:noProof w:val="0"/>
          <w:sz w:val="16"/>
          <w:szCs w:val="16"/>
        </w:rPr>
      </w:pPr>
      <w:r w:rsidRPr="006D0780">
        <w:rPr>
          <w:noProof w:val="0"/>
          <w:sz w:val="16"/>
          <w:szCs w:val="16"/>
        </w:rPr>
        <w:t>....</w:t>
      </w:r>
    </w:p>
    <w:p w14:paraId="50F48742" w14:textId="77777777" w:rsidR="006D0780" w:rsidRPr="006D0780" w:rsidRDefault="006D0780" w:rsidP="006D0780">
      <w:pPr>
        <w:ind w:left="720" w:firstLine="0"/>
        <w:rPr>
          <w:noProof w:val="0"/>
          <w:sz w:val="16"/>
          <w:szCs w:val="16"/>
        </w:rPr>
      </w:pPr>
      <w:r w:rsidRPr="006D0780">
        <w:rPr>
          <w:noProof w:val="0"/>
          <w:sz w:val="16"/>
          <w:szCs w:val="16"/>
        </w:rPr>
        <w:t>resid ang S09 @ p 978: 0.10 rms 0.07 mad [shift-22]</w:t>
      </w:r>
    </w:p>
    <w:p w14:paraId="4FF5DF5E" w14:textId="77777777" w:rsidR="006D0780" w:rsidRPr="006D0780" w:rsidRDefault="006D0780" w:rsidP="006D0780">
      <w:pPr>
        <w:ind w:left="720" w:firstLine="0"/>
        <w:rPr>
          <w:noProof w:val="0"/>
          <w:sz w:val="16"/>
          <w:szCs w:val="16"/>
        </w:rPr>
      </w:pPr>
      <w:r w:rsidRPr="006D0780">
        <w:rPr>
          <w:noProof w:val="0"/>
          <w:sz w:val="16"/>
          <w:szCs w:val="16"/>
        </w:rPr>
        <w:t>resid ang S09 @ p 979: 0.09 rms 0.06 mad [shift-22]</w:t>
      </w:r>
    </w:p>
    <w:p w14:paraId="268704AC" w14:textId="77777777" w:rsidR="006D0780" w:rsidRPr="006D0780" w:rsidRDefault="006D0780" w:rsidP="006D0780">
      <w:pPr>
        <w:ind w:left="720" w:firstLine="0"/>
        <w:rPr>
          <w:noProof w:val="0"/>
          <w:sz w:val="16"/>
          <w:szCs w:val="16"/>
        </w:rPr>
      </w:pPr>
      <w:r w:rsidRPr="006D0780">
        <w:rPr>
          <w:noProof w:val="0"/>
          <w:sz w:val="16"/>
          <w:szCs w:val="16"/>
        </w:rPr>
        <w:t>resid ang S09 @ p 980: 0.10 rms 0.06 mad [shift-22]</w:t>
      </w:r>
    </w:p>
    <w:p w14:paraId="24CB0710" w14:textId="77777777" w:rsidR="006D0780" w:rsidRPr="006D0780" w:rsidRDefault="006D0780" w:rsidP="006D0780">
      <w:pPr>
        <w:ind w:left="720" w:firstLine="0"/>
        <w:rPr>
          <w:noProof w:val="0"/>
          <w:sz w:val="16"/>
          <w:szCs w:val="16"/>
        </w:rPr>
      </w:pPr>
      <w:r w:rsidRPr="006D0780">
        <w:rPr>
          <w:noProof w:val="0"/>
          <w:sz w:val="16"/>
          <w:szCs w:val="16"/>
        </w:rPr>
        <w:t>resid ang S09 @ p 981: 0.09 rms 0.06 mad [shift-22]</w:t>
      </w:r>
    </w:p>
    <w:p w14:paraId="1BDABCB8" w14:textId="77777777" w:rsidR="006D0780" w:rsidRPr="006D0780" w:rsidRDefault="006D0780" w:rsidP="006D0780">
      <w:pPr>
        <w:ind w:left="720" w:firstLine="0"/>
        <w:rPr>
          <w:noProof w:val="0"/>
          <w:sz w:val="16"/>
          <w:szCs w:val="16"/>
        </w:rPr>
      </w:pPr>
      <w:r w:rsidRPr="006D0780">
        <w:rPr>
          <w:noProof w:val="0"/>
          <w:sz w:val="16"/>
          <w:szCs w:val="16"/>
        </w:rPr>
        <w:t>resid ang S09 @ p 982: 0.08 rms 0.05 mad [shift-22]</w:t>
      </w:r>
    </w:p>
    <w:p w14:paraId="31869265" w14:textId="77777777" w:rsidR="006D0780" w:rsidRPr="006D0780" w:rsidRDefault="006D0780" w:rsidP="006D0780">
      <w:pPr>
        <w:ind w:left="720" w:firstLine="0"/>
        <w:rPr>
          <w:noProof w:val="0"/>
          <w:sz w:val="16"/>
          <w:szCs w:val="16"/>
        </w:rPr>
      </w:pPr>
      <w:r w:rsidRPr="006D0780">
        <w:rPr>
          <w:noProof w:val="0"/>
          <w:sz w:val="16"/>
          <w:szCs w:val="16"/>
        </w:rPr>
        <w:t>resid ang S09 @ p 983: 0.08 rms 0.04 mad [shift-22]</w:t>
      </w:r>
    </w:p>
    <w:p w14:paraId="19DE6617" w14:textId="0400DFCC" w:rsidR="006D0780" w:rsidRPr="006D0780" w:rsidRDefault="006D0780" w:rsidP="006D0780">
      <w:pPr>
        <w:ind w:left="720" w:firstLine="0"/>
        <w:rPr>
          <w:noProof w:val="0"/>
          <w:sz w:val="16"/>
          <w:szCs w:val="16"/>
        </w:rPr>
      </w:pPr>
      <w:r w:rsidRPr="006D0780">
        <w:rPr>
          <w:noProof w:val="0"/>
          <w:sz w:val="16"/>
          <w:szCs w:val="16"/>
        </w:rPr>
        <w:t>….</w:t>
      </w:r>
    </w:p>
    <w:p w14:paraId="28C7F3BD" w14:textId="77777777" w:rsidR="006D0780" w:rsidRDefault="006D0780" w:rsidP="006D0780">
      <w:pPr>
        <w:rPr>
          <w:noProof w:val="0"/>
        </w:rPr>
      </w:pPr>
    </w:p>
    <w:p w14:paraId="677C8770" w14:textId="611975C5" w:rsidR="003F0DC0" w:rsidRDefault="006D0780" w:rsidP="006D0780">
      <w:pPr>
        <w:rPr>
          <w:noProof w:val="0"/>
        </w:rPr>
      </w:pPr>
      <w:r>
        <w:rPr>
          <w:noProof w:val="0"/>
        </w:rPr>
        <w:t>T</w:t>
      </w:r>
      <w:r w:rsidR="003F0DC0">
        <w:rPr>
          <w:noProof w:val="0"/>
        </w:rPr>
        <w: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081560" w14:paraId="46E90EEB" w14:textId="77777777" w:rsidTr="00D32C85">
        <w:trPr>
          <w:cnfStyle w:val="100000000000" w:firstRow="1" w:lastRow="0" w:firstColumn="0" w:lastColumn="0" w:oddVBand="0" w:evenVBand="0" w:oddHBand="0" w:evenHBand="0" w:firstRowFirstColumn="0" w:firstRowLastColumn="0" w:lastRowFirstColumn="0" w:lastRowLastColumn="0"/>
        </w:trPr>
        <w:tc>
          <w:tcPr>
            <w:tcW w:w="3786" w:type="dxa"/>
          </w:tcPr>
          <w:p w14:paraId="25E9532C" w14:textId="77777777" w:rsidR="00081560" w:rsidRDefault="00081560" w:rsidP="00D32C85">
            <w:r>
              <w:t>Filename</w:t>
            </w:r>
          </w:p>
        </w:tc>
        <w:tc>
          <w:tcPr>
            <w:tcW w:w="3786" w:type="dxa"/>
          </w:tcPr>
          <w:p w14:paraId="03289502" w14:textId="77777777" w:rsidR="00081560" w:rsidRDefault="00081560" w:rsidP="00D32C85">
            <w:r>
              <w:t>Contains</w:t>
            </w:r>
          </w:p>
        </w:tc>
      </w:tr>
    </w:tbl>
    <w:p w14:paraId="75EE391E" w14:textId="77777777" w:rsidR="00081560" w:rsidRDefault="00081560" w:rsidP="00081560">
      <w:pPr>
        <w:ind w:left="2070" w:hanging="2070"/>
        <w:rPr>
          <w:sz w:val="18"/>
          <w:szCs w:val="18"/>
        </w:rPr>
      </w:pPr>
    </w:p>
    <w:p w14:paraId="43A64608" w14:textId="31AC9519" w:rsidR="00081560" w:rsidRPr="009C2EE8" w:rsidRDefault="00081560" w:rsidP="00081560">
      <w:pPr>
        <w:rPr>
          <w:rFonts w:ascii="Courier" w:hAnsi="Courier"/>
          <w:noProof w:val="0"/>
          <w:sz w:val="16"/>
          <w:szCs w:val="16"/>
        </w:rPr>
      </w:pPr>
      <w:r w:rsidRPr="009C2EE8">
        <w:rPr>
          <w:rFonts w:ascii="Courier" w:hAnsi="Courier"/>
          <w:noProof w:val="0"/>
          <w:sz w:val="16"/>
          <w:szCs w:val="16"/>
        </w:rPr>
        <w:t>lambda_coeffs_wave_stack_J_m130114_0443-0445.npy</w:t>
      </w:r>
    </w:p>
    <w:p w14:paraId="44E0ACA9" w14:textId="7A4C9B4B" w:rsidR="00081560" w:rsidRPr="009C2EE8" w:rsidRDefault="00081560" w:rsidP="00081560">
      <w:pPr>
        <w:rPr>
          <w:rFonts w:ascii="Courier" w:hAnsi="Courier"/>
          <w:noProof w:val="0"/>
          <w:sz w:val="16"/>
          <w:szCs w:val="16"/>
        </w:rPr>
      </w:pPr>
      <w:r w:rsidRPr="009C2EE8">
        <w:rPr>
          <w:rFonts w:ascii="Courier" w:hAnsi="Courier"/>
          <w:noProof w:val="0"/>
          <w:sz w:val="16"/>
          <w:szCs w:val="16"/>
        </w:rPr>
        <w:tab/>
      </w:r>
      <w:r w:rsidRPr="009C2EE8">
        <w:rPr>
          <w:rFonts w:ascii="Courier" w:hAnsi="Courier"/>
          <w:noProof w:val="0"/>
          <w:sz w:val="16"/>
          <w:szCs w:val="16"/>
        </w:rPr>
        <w:tab/>
      </w:r>
      <w:r w:rsidRPr="009C2EE8">
        <w:rPr>
          <w:rFonts w:ascii="Courier" w:hAnsi="Courier"/>
          <w:noProof w:val="0"/>
          <w:sz w:val="16"/>
          <w:szCs w:val="16"/>
        </w:rPr>
        <w:tab/>
        <w:t>coefficients of the fit for each row within the slit.</w:t>
      </w:r>
    </w:p>
    <w:p w14:paraId="3570A688" w14:textId="77777777" w:rsidR="00C303C7" w:rsidRDefault="00C303C7" w:rsidP="00C303C7">
      <w:pPr>
        <w:rPr>
          <w:noProof w:val="0"/>
        </w:rPr>
      </w:pPr>
    </w:p>
    <w:p w14:paraId="5FA8BF05" w14:textId="6BFADE7D" w:rsidR="00C303C7" w:rsidRDefault="00C303C7" w:rsidP="00C303C7">
      <w:pPr>
        <w:pStyle w:val="Heading2"/>
      </w:pPr>
      <w:r>
        <w:t>Apply the wavelength solution.</w:t>
      </w:r>
    </w:p>
    <w:p w14:paraId="123646F1" w14:textId="77777777" w:rsidR="00C303C7" w:rsidRPr="00C303C7" w:rsidRDefault="00C303C7" w:rsidP="00C303C7">
      <w:pPr>
        <w:pStyle w:val="Firstparagraph"/>
      </w:pPr>
    </w:p>
    <w:p w14:paraId="67B51F1F" w14:textId="65C0FBB6" w:rsidR="00C303C7" w:rsidRDefault="00C303C7" w:rsidP="00C303C7">
      <w:pPr>
        <w:rPr>
          <w:noProof w:val="0"/>
        </w:rPr>
      </w:pPr>
      <w:r>
        <w:t xml:space="preserve">The last step in the wavelength fitting process is to apply the solution and create maps of the wavelength for the data set. To complete this process we uncomment the line in the Driver.py file: </w:t>
      </w:r>
      <w:r w:rsidRPr="00CB2B65">
        <w:rPr>
          <w:noProof w:val="0"/>
        </w:rPr>
        <w:t xml:space="preserve"> </w:t>
      </w:r>
    </w:p>
    <w:p w14:paraId="37856C07" w14:textId="73D4C2E3" w:rsidR="00C303C7" w:rsidRDefault="00C303C7" w:rsidP="00C303C7">
      <w:pPr>
        <w:ind w:firstLine="0"/>
        <w:rPr>
          <w:noProof w:val="0"/>
        </w:rPr>
      </w:pPr>
      <w:r>
        <w:rPr>
          <w:noProof w:val="0"/>
        </w:rPr>
        <w:t xml:space="preserve">      #</w:t>
      </w:r>
      <w:r w:rsidRPr="00C303C7">
        <w:rPr>
          <w:noProof w:val="0"/>
        </w:rPr>
        <w:t>Wavelength.apply_lambda_simple(maskname, band, obsfiles, waveops)</w:t>
      </w:r>
    </w:p>
    <w:p w14:paraId="44456185" w14:textId="34BB0A40" w:rsidR="00C303C7" w:rsidRDefault="00C303C7" w:rsidP="00C303C7">
      <w:pPr>
        <w:ind w:firstLine="0"/>
        <w:rPr>
          <w:noProof w:val="0"/>
        </w:rPr>
      </w:pPr>
      <w:r>
        <w:rPr>
          <w:noProof w:val="0"/>
        </w:rPr>
        <w:t xml:space="preserve"> </w:t>
      </w:r>
    </w:p>
    <w:p w14:paraId="579D6580" w14:textId="77777777" w:rsidR="00C303C7" w:rsidRDefault="00C303C7" w:rsidP="00C303C7">
      <w:pPr>
        <w:rPr>
          <w:noProof w:val="0"/>
        </w:rPr>
      </w:pPr>
      <w:r>
        <w:rPr>
          <w:noProof w:val="0"/>
        </w:rPr>
        <w:t>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C303C7" w14:paraId="60BC8500" w14:textId="77777777" w:rsidTr="00C303C7">
        <w:trPr>
          <w:cnfStyle w:val="100000000000" w:firstRow="1" w:lastRow="0" w:firstColumn="0" w:lastColumn="0" w:oddVBand="0" w:evenVBand="0" w:oddHBand="0" w:evenHBand="0" w:firstRowFirstColumn="0" w:firstRowLastColumn="0" w:lastRowFirstColumn="0" w:lastRowLastColumn="0"/>
        </w:trPr>
        <w:tc>
          <w:tcPr>
            <w:tcW w:w="3786" w:type="dxa"/>
          </w:tcPr>
          <w:p w14:paraId="4C4BC46E" w14:textId="77777777" w:rsidR="00C303C7" w:rsidRDefault="00C303C7" w:rsidP="00C303C7">
            <w:r>
              <w:t>Filename</w:t>
            </w:r>
          </w:p>
        </w:tc>
        <w:tc>
          <w:tcPr>
            <w:tcW w:w="3786" w:type="dxa"/>
          </w:tcPr>
          <w:p w14:paraId="11BB7D24" w14:textId="77777777" w:rsidR="00C303C7" w:rsidRDefault="00C303C7" w:rsidP="00C303C7">
            <w:r>
              <w:t>Contains</w:t>
            </w:r>
          </w:p>
        </w:tc>
      </w:tr>
    </w:tbl>
    <w:p w14:paraId="3B47304F" w14:textId="77777777" w:rsidR="00C303C7" w:rsidRDefault="00C303C7" w:rsidP="00C303C7">
      <w:pPr>
        <w:ind w:left="2070" w:hanging="2070"/>
        <w:rPr>
          <w:sz w:val="18"/>
          <w:szCs w:val="18"/>
        </w:rPr>
      </w:pPr>
    </w:p>
    <w:p w14:paraId="437A7C8D" w14:textId="34C769E1" w:rsidR="00853B05" w:rsidRPr="009C2EE8" w:rsidRDefault="00C303C7" w:rsidP="00853B05">
      <w:pPr>
        <w:rPr>
          <w:rFonts w:ascii="Courier" w:hAnsi="Courier"/>
          <w:noProof w:val="0"/>
          <w:sz w:val="18"/>
          <w:szCs w:val="18"/>
        </w:rPr>
      </w:pPr>
      <w:r w:rsidRPr="009C2EE8">
        <w:rPr>
          <w:rFonts w:ascii="Courier" w:hAnsi="Courier"/>
          <w:noProof w:val="0"/>
          <w:sz w:val="18"/>
          <w:szCs w:val="18"/>
        </w:rPr>
        <w:t>lambda_solution_wave</w:t>
      </w:r>
      <w:r w:rsidR="00853B05" w:rsidRPr="009C2EE8">
        <w:rPr>
          <w:rFonts w:ascii="Courier" w:hAnsi="Courier"/>
          <w:noProof w:val="0"/>
          <w:sz w:val="18"/>
          <w:szCs w:val="18"/>
        </w:rPr>
        <w:t>_stack_J_m130114_0443-0445.fits – contains a map of the wavelength for each pixel in the spectra</w:t>
      </w:r>
    </w:p>
    <w:p w14:paraId="5BFF9637" w14:textId="489B4D83" w:rsidR="00C303C7" w:rsidRPr="009C2EE8" w:rsidRDefault="009C2EE8" w:rsidP="00853B05">
      <w:pPr>
        <w:ind w:firstLine="0"/>
        <w:rPr>
          <w:rFonts w:ascii="Courier" w:hAnsi="Courier"/>
          <w:noProof w:val="0"/>
          <w:sz w:val="18"/>
          <w:szCs w:val="18"/>
        </w:rPr>
      </w:pPr>
      <w:r>
        <w:rPr>
          <w:rFonts w:ascii="Courier" w:hAnsi="Courier"/>
          <w:noProof w:val="0"/>
          <w:sz w:val="18"/>
          <w:szCs w:val="18"/>
        </w:rPr>
        <w:t xml:space="preserve">   </w:t>
      </w:r>
      <w:r w:rsidR="00C303C7" w:rsidRPr="009C2EE8">
        <w:rPr>
          <w:rFonts w:ascii="Courier" w:hAnsi="Courier"/>
          <w:noProof w:val="0"/>
          <w:sz w:val="18"/>
          <w:szCs w:val="18"/>
        </w:rPr>
        <w:t>sigs_solution_wave</w:t>
      </w:r>
      <w:r w:rsidR="00853B05" w:rsidRPr="009C2EE8">
        <w:rPr>
          <w:rFonts w:ascii="Courier" w:hAnsi="Courier"/>
          <w:noProof w:val="0"/>
          <w:sz w:val="18"/>
          <w:szCs w:val="18"/>
        </w:rPr>
        <w:t>_stack_J_m130114_0443-0445.fits –contains the uncertainty in the measured wavelength position for each pixel in the spectra</w:t>
      </w:r>
    </w:p>
    <w:p w14:paraId="0FA63620" w14:textId="436D64F5" w:rsidR="00C303C7" w:rsidRPr="00EE3A34" w:rsidRDefault="00C303C7" w:rsidP="00EE3A34">
      <w:pPr>
        <w:rPr>
          <w:rFonts w:ascii="Courier" w:hAnsi="Courier"/>
          <w:noProof w:val="0"/>
          <w:sz w:val="18"/>
          <w:szCs w:val="18"/>
        </w:rPr>
      </w:pPr>
      <w:r w:rsidRPr="009C2EE8">
        <w:rPr>
          <w:rFonts w:ascii="Courier" w:hAnsi="Courier"/>
          <w:noProof w:val="0"/>
          <w:sz w:val="18"/>
          <w:szCs w:val="18"/>
        </w:rPr>
        <w:t>rectified_wave</w:t>
      </w:r>
      <w:r w:rsidR="00853B05" w:rsidRPr="009C2EE8">
        <w:rPr>
          <w:rFonts w:ascii="Courier" w:hAnsi="Courier"/>
          <w:noProof w:val="0"/>
          <w:sz w:val="18"/>
          <w:szCs w:val="18"/>
        </w:rPr>
        <w:t xml:space="preserve">_stack_J_m130114_0443-0445.fits – contains the </w:t>
      </w:r>
      <w:r w:rsidR="009C2EE8" w:rsidRPr="009C2EE8">
        <w:rPr>
          <w:rFonts w:ascii="Courier" w:hAnsi="Courier"/>
          <w:noProof w:val="0"/>
          <w:sz w:val="18"/>
          <w:szCs w:val="18"/>
        </w:rPr>
        <w:t>spatially</w:t>
      </w:r>
      <w:r w:rsidR="00853B05" w:rsidRPr="009C2EE8">
        <w:rPr>
          <w:rFonts w:ascii="Courier" w:hAnsi="Courier"/>
          <w:noProof w:val="0"/>
          <w:sz w:val="18"/>
          <w:szCs w:val="18"/>
        </w:rPr>
        <w:t xml:space="preserve"> and wavelength rectified resampled sky emission. A column in the image contains all pixels at the same wavelength.</w:t>
      </w:r>
    </w:p>
    <w:p w14:paraId="0D385233" w14:textId="2F76ED84" w:rsidR="00975F2C" w:rsidRDefault="00975F2C" w:rsidP="00DD2B68">
      <w:pPr>
        <w:pStyle w:val="Heading1"/>
      </w:pPr>
      <w:r>
        <w:t>Wavelength Calibration – K band</w:t>
      </w:r>
      <w:r w:rsidR="009C75DA">
        <w:t>: merging arcs and skys</w:t>
      </w:r>
      <w:r>
        <w:t>:</w:t>
      </w:r>
    </w:p>
    <w:p w14:paraId="09A38819" w14:textId="6A37CDF8" w:rsidR="007628FE" w:rsidRDefault="008E10F5" w:rsidP="00C91788">
      <w:pPr>
        <w:pStyle w:val="Firstparagraph"/>
        <w:ind w:firstLine="340"/>
      </w:pPr>
      <w:r w:rsidRPr="0092522C">
        <w:t>The night sky lines at the red end of the K-band are too faint to achieve small-fraction of a pixel RMS wavelength calibration. You will have to observe a Neon</w:t>
      </w:r>
      <w:r w:rsidR="007628FE">
        <w:t xml:space="preserve"> and Argon</w:t>
      </w:r>
      <w:r w:rsidRPr="0092522C">
        <w:t xml:space="preserve"> arc lamp</w:t>
      </w:r>
      <w:r w:rsidR="00B8115E">
        <w:t>s</w:t>
      </w:r>
      <w:r w:rsidRPr="0092522C">
        <w:t xml:space="preserve"> during your afternoon calibrations. </w:t>
      </w:r>
      <w:r w:rsidR="007628FE">
        <w:t>By default, the calibration script at the observatory is setup to acquire both the Ne and Argon arcs.</w:t>
      </w:r>
    </w:p>
    <w:p w14:paraId="34D3BFD1" w14:textId="61A8DE87" w:rsidR="008E10F5" w:rsidRPr="00C91788" w:rsidRDefault="008E10F5" w:rsidP="00C91788">
      <w:pPr>
        <w:pStyle w:val="Firstparagraph"/>
        <w:ind w:firstLine="340"/>
        <w:rPr>
          <w:i/>
        </w:rPr>
      </w:pPr>
      <w:r w:rsidRPr="0092522C">
        <w:t>Because the beams emminating from the arclamp do not follow the same path as the beams coming from the sky, there will be a slight difference between the two solutions. For the afformentioned beam matching reason, the most accurate solution is the night sky lines. Thus, the code has to be clever about merging the two solutions.</w:t>
      </w:r>
    </w:p>
    <w:p w14:paraId="7F75F080" w14:textId="2CB2D501" w:rsidR="00E06E8C" w:rsidRDefault="00B8115E" w:rsidP="009C75DA">
      <w:r>
        <w:t xml:space="preserve"> </w:t>
      </w:r>
      <w:r w:rsidR="009C75DA">
        <w:t xml:space="preserve">The following subsections describe the additional steps that are necessary to process the arcline data and combine the arcs and night sky line wavelength solutions. </w:t>
      </w:r>
    </w:p>
    <w:p w14:paraId="63A2481A" w14:textId="77777777" w:rsidR="009C75DA" w:rsidRDefault="009C75DA" w:rsidP="009C75DA"/>
    <w:p w14:paraId="63B4F063" w14:textId="29B4F973" w:rsidR="009C75DA" w:rsidRDefault="009C75DA" w:rsidP="009C75DA">
      <w:pPr>
        <w:pStyle w:val="Heading2"/>
      </w:pPr>
      <w:r>
        <w:t>Combine the arc line spectra</w:t>
      </w:r>
    </w:p>
    <w:p w14:paraId="1F7825FE" w14:textId="18ADF4E4" w:rsidR="00E06E8C" w:rsidRDefault="009C75DA" w:rsidP="00E06E8C">
      <w:pPr>
        <w:ind w:firstLine="0"/>
      </w:pPr>
      <w:r>
        <w:t>Just like the step in section 8.1 where you combined the science frames to create nightsky line spectra, we first need to combine the arcline data. The arcs are typically three files and you should see them listed in the Ne.txt and Ar.txt file lists in your K band sub directory. To combine the images simply uncomment and run:</w:t>
      </w:r>
    </w:p>
    <w:p w14:paraId="57DD5733" w14:textId="64989C87" w:rsidR="00E06E8C" w:rsidRPr="009C75DA" w:rsidRDefault="00E06E8C" w:rsidP="009C75DA">
      <w:pPr>
        <w:ind w:left="360" w:firstLine="0"/>
        <w:rPr>
          <w:rFonts w:ascii="Courier" w:hAnsi="Courier"/>
          <w:sz w:val="18"/>
          <w:szCs w:val="18"/>
        </w:rPr>
      </w:pPr>
      <w:r w:rsidRPr="009C75DA">
        <w:rPr>
          <w:rFonts w:ascii="Courier" w:hAnsi="Courier"/>
          <w:sz w:val="18"/>
          <w:szCs w:val="18"/>
        </w:rPr>
        <w:t xml:space="preserve">Wavelength.imcombine('Ne.txt', maskname, band, waveops)                                                                                                    </w:t>
      </w:r>
    </w:p>
    <w:p w14:paraId="6167371C" w14:textId="4DB9CEBE" w:rsidR="00E06E8C" w:rsidRPr="009C75DA" w:rsidRDefault="00E06E8C" w:rsidP="009C75DA">
      <w:pPr>
        <w:ind w:left="360" w:firstLine="0"/>
        <w:rPr>
          <w:rFonts w:ascii="Courier" w:hAnsi="Courier"/>
          <w:sz w:val="18"/>
          <w:szCs w:val="18"/>
        </w:rPr>
      </w:pPr>
      <w:r w:rsidRPr="009C75DA">
        <w:rPr>
          <w:rFonts w:ascii="Courier" w:hAnsi="Courier"/>
          <w:sz w:val="18"/>
          <w:szCs w:val="18"/>
        </w:rPr>
        <w:t xml:space="preserve">Wavelength.imcombine('Ar.txt', maskname, band, waveops)                                                                                                    </w:t>
      </w:r>
    </w:p>
    <w:p w14:paraId="4FBA297A" w14:textId="77777777" w:rsidR="00E06E8C" w:rsidRDefault="00E06E8C" w:rsidP="00E06E8C">
      <w:pPr>
        <w:ind w:firstLine="0"/>
      </w:pPr>
    </w:p>
    <w:p w14:paraId="280C80D8" w14:textId="77777777" w:rsidR="002D3A30" w:rsidRDefault="002D3A30" w:rsidP="00E06E8C">
      <w:pPr>
        <w:ind w:firstLine="0"/>
      </w:pPr>
    </w:p>
    <w:p w14:paraId="02B79D1D" w14:textId="77777777" w:rsidR="002D3A30" w:rsidRDefault="002D3A30" w:rsidP="00E06E8C">
      <w:pPr>
        <w:ind w:firstLine="0"/>
      </w:pPr>
    </w:p>
    <w:p w14:paraId="6C3D37D9" w14:textId="77777777" w:rsidR="009C75DA" w:rsidRDefault="009C75DA" w:rsidP="00E06E8C">
      <w:pPr>
        <w:ind w:firstLine="0"/>
      </w:pPr>
    </w:p>
    <w:p w14:paraId="3451C4FB" w14:textId="77777777" w:rsidR="002D3A30" w:rsidRDefault="002D3A30" w:rsidP="002D3A30">
      <w:pPr>
        <w:pStyle w:val="Heading2"/>
      </w:pPr>
      <w:r>
        <w:t xml:space="preserve">Identify arc lines using night sky solution </w:t>
      </w:r>
    </w:p>
    <w:p w14:paraId="33327307" w14:textId="3EDEF9D4" w:rsidR="00C6134C" w:rsidRDefault="002D3A30" w:rsidP="00A36454">
      <w:pPr>
        <w:ind w:firstLine="0"/>
      </w:pPr>
      <w:r>
        <w:t>Instead</w:t>
      </w:r>
      <w:r w:rsidR="009C75DA">
        <w:t xml:space="preserve"> of having to interactively determine the wavelenth solution for the arcs like we did in section 8.2 for the night sky lines, we are going to use the solutions for the night sky lines as a first approximation for the arcs. This may usually be done because the arcs differ from the night sky lines by a fractions of pixels. </w:t>
      </w:r>
      <w:r w:rsidR="00C6134C">
        <w:t xml:space="preserve">You are welcome to interactively solve the neon lamp solution with the </w:t>
      </w:r>
      <w:r w:rsidR="00C6134C" w:rsidRPr="00A75865">
        <w:t>Wavelength.fit_lambda_interactively</w:t>
      </w:r>
      <w:r w:rsidR="00A36454">
        <w:t xml:space="preserve"> routine</w:t>
      </w:r>
      <w:r w:rsidR="00C6134C">
        <w:t xml:space="preserve">; however, </w:t>
      </w:r>
      <w:r w:rsidR="00A36454">
        <w:t>the need to run the interactive solution method</w:t>
      </w:r>
      <w:r w:rsidR="00C6134C">
        <w:t xml:space="preserve"> should be rare. </w:t>
      </w:r>
    </w:p>
    <w:p w14:paraId="75E3C861" w14:textId="77777777" w:rsidR="00A36454" w:rsidRDefault="00A36454" w:rsidP="00A36454">
      <w:pPr>
        <w:ind w:firstLine="0"/>
      </w:pPr>
    </w:p>
    <w:p w14:paraId="5752B993" w14:textId="77777777" w:rsidR="00A36454" w:rsidRDefault="00A36454" w:rsidP="00A36454">
      <w:pPr>
        <w:ind w:firstLine="0"/>
      </w:pPr>
      <w:r>
        <w:t>To apply the solution from the night sky lines to the arcs center slit position, uncomment and run the following lines.</w:t>
      </w:r>
    </w:p>
    <w:p w14:paraId="1BA6186B" w14:textId="77777777" w:rsidR="00A36454" w:rsidRPr="002D3A30" w:rsidRDefault="00A36454" w:rsidP="00A36454">
      <w:pPr>
        <w:ind w:left="720" w:hanging="360"/>
        <w:jc w:val="left"/>
        <w:rPr>
          <w:rFonts w:ascii="Courier" w:hAnsi="Courier"/>
          <w:sz w:val="18"/>
          <w:szCs w:val="18"/>
        </w:rPr>
      </w:pPr>
      <w:r w:rsidRPr="002D3A30">
        <w:rPr>
          <w:rFonts w:ascii="Courier" w:hAnsi="Courier"/>
          <w:sz w:val="18"/>
          <w:szCs w:val="18"/>
        </w:rPr>
        <w:t xml:space="preserve">Wavelength.apply_interactive(maskname, band, waveops, apply=obsfiles, to='Ne.txt', neon=True)                                                              </w:t>
      </w:r>
    </w:p>
    <w:p w14:paraId="4E037672" w14:textId="77777777" w:rsidR="00A36454" w:rsidRPr="002D3A30" w:rsidRDefault="00A36454" w:rsidP="00A36454">
      <w:pPr>
        <w:ind w:left="720" w:hanging="360"/>
        <w:jc w:val="left"/>
        <w:rPr>
          <w:rFonts w:ascii="Courier" w:hAnsi="Courier"/>
          <w:sz w:val="18"/>
          <w:szCs w:val="18"/>
        </w:rPr>
      </w:pPr>
      <w:r w:rsidRPr="002D3A30">
        <w:rPr>
          <w:rFonts w:ascii="Courier" w:hAnsi="Courier"/>
          <w:sz w:val="18"/>
          <w:szCs w:val="18"/>
        </w:rPr>
        <w:t xml:space="preserve">Wavelength.apply_interactive(maskname, band, waveops, apply=obsfiles, to='Ar.txt', argon=True)                                                             </w:t>
      </w:r>
    </w:p>
    <w:p w14:paraId="4697B0E4" w14:textId="77777777" w:rsidR="00C6134C" w:rsidRDefault="00C6134C" w:rsidP="00C6134C"/>
    <w:p w14:paraId="4469FFC2" w14:textId="77777777" w:rsidR="00C6134C" w:rsidRDefault="00C6134C" w:rsidP="00C6134C">
      <w:r>
        <w:t>This step, when run will produce output like:</w:t>
      </w:r>
    </w:p>
    <w:p w14:paraId="318582A7" w14:textId="77777777" w:rsidR="00C6134C" w:rsidRDefault="00C6134C" w:rsidP="00C6134C">
      <w:pPr>
        <w:pStyle w:val="Quote"/>
      </w:pPr>
      <w:r>
        <w:t>slitno  1 STD: 0.16 MAD: 0.06</w:t>
      </w:r>
    </w:p>
    <w:p w14:paraId="69F21DF4" w14:textId="77777777" w:rsidR="00C6134C" w:rsidRDefault="00C6134C" w:rsidP="00C6134C">
      <w:pPr>
        <w:pStyle w:val="Quote"/>
      </w:pPr>
      <w:r>
        <w:t>slitno  2 STD: 0.03 MAD: 0.02</w:t>
      </w:r>
    </w:p>
    <w:p w14:paraId="0873F8F4" w14:textId="77777777" w:rsidR="00C6134C" w:rsidRDefault="00C6134C" w:rsidP="00C6134C">
      <w:pPr>
        <w:pStyle w:val="Quote"/>
      </w:pPr>
      <w:r>
        <w:t>slitno  3 STD: 0.04 MAD: 0.04</w:t>
      </w:r>
    </w:p>
    <w:p w14:paraId="64225DEA" w14:textId="77777777" w:rsidR="00C6134C" w:rsidRDefault="00C6134C" w:rsidP="00C6134C">
      <w:pPr>
        <w:pStyle w:val="Quote"/>
      </w:pPr>
      <w:r>
        <w:t>slitno  4 STD: 0.05 MAD: 0.01</w:t>
      </w:r>
    </w:p>
    <w:p w14:paraId="1579B978" w14:textId="77777777" w:rsidR="00C6134C" w:rsidRDefault="00C6134C" w:rsidP="00C6134C"/>
    <w:p w14:paraId="741DBC15" w14:textId="3E8B30B1" w:rsidR="009C75DA" w:rsidRDefault="00C6134C" w:rsidP="00A36454">
      <w:r>
        <w:t>For each slit, a new solution is generated for the neon line. The output mimics that described previously where STD is the standard deviation and MAD is the median absolute deviation in angstroms.</w:t>
      </w:r>
    </w:p>
    <w:p w14:paraId="335475F5" w14:textId="0A4D49E1" w:rsidR="002D3A30" w:rsidRDefault="002D3A30" w:rsidP="002D3A30">
      <w:pPr>
        <w:pStyle w:val="Heading2"/>
      </w:pPr>
      <w:r>
        <w:t>Wavelength fitting for the entire slit using arcs</w:t>
      </w:r>
    </w:p>
    <w:p w14:paraId="17107FD3" w14:textId="47CC7DF1" w:rsidR="002D3A30" w:rsidRDefault="002D3A30" w:rsidP="002D3A30">
      <w:pPr>
        <w:pStyle w:val="Heading2"/>
        <w:numPr>
          <w:ilvl w:val="0"/>
          <w:numId w:val="0"/>
        </w:numPr>
      </w:pPr>
      <w:r>
        <w:t>Th next step in the wavelength fitting process is to propogate the arc solution spatially along each slit. Again this is the same process essentially as the fit for the night sky lines. This moves along each row for the slit to determine a wavelenth solution. The output files are comperable to those in step 8.3</w:t>
      </w:r>
    </w:p>
    <w:p w14:paraId="1BEBA051" w14:textId="0B085ED2" w:rsidR="00E06E8C" w:rsidRPr="002D3A30" w:rsidRDefault="00E06E8C" w:rsidP="002D3A30">
      <w:pPr>
        <w:ind w:left="720" w:hanging="360"/>
        <w:rPr>
          <w:rFonts w:ascii="Courier" w:hAnsi="Courier"/>
          <w:sz w:val="18"/>
          <w:szCs w:val="18"/>
        </w:rPr>
      </w:pPr>
      <w:r w:rsidRPr="002D3A30">
        <w:rPr>
          <w:rFonts w:ascii="Courier" w:hAnsi="Courier"/>
          <w:sz w:val="18"/>
          <w:szCs w:val="18"/>
        </w:rPr>
        <w:t xml:space="preserve">Wavelength.fit_lambda(maskname, band, 'Ne.txt', 'Ne.txt', waveops, wavenames2='Ar.txt')                                                                    </w:t>
      </w:r>
    </w:p>
    <w:p w14:paraId="5587B2A8" w14:textId="77777777" w:rsidR="00E06E8C" w:rsidRDefault="00E06E8C" w:rsidP="00E06E8C">
      <w:pPr>
        <w:ind w:firstLine="0"/>
      </w:pPr>
    </w:p>
    <w:p w14:paraId="5B2A50B7" w14:textId="75CEA94B" w:rsidR="002D3A30" w:rsidRDefault="002D3A30" w:rsidP="00E06E8C">
      <w:pPr>
        <w:ind w:firstLine="0"/>
      </w:pPr>
      <w:r>
        <w:t>You will note that the Ar.txt file is listed as an optional argument. If you choose not to use the Argon lamps, then you may simply remove the optional wavenames2 and execute this using only the Ne arcs.</w:t>
      </w:r>
    </w:p>
    <w:p w14:paraId="1A8374BB" w14:textId="77777777" w:rsidR="002D3A30" w:rsidRDefault="002D3A30" w:rsidP="00E06E8C">
      <w:pPr>
        <w:ind w:firstLine="0"/>
      </w:pPr>
    </w:p>
    <w:p w14:paraId="01675FB1" w14:textId="6372399C" w:rsidR="002D3A30" w:rsidRDefault="002D3A30" w:rsidP="00E06E8C">
      <w:pPr>
        <w:ind w:firstLine="0"/>
      </w:pPr>
      <w:r>
        <w:t>Again, this process takes some time to complete.</w:t>
      </w:r>
    </w:p>
    <w:p w14:paraId="3B717563" w14:textId="4A7DA5AC" w:rsidR="002D3A30" w:rsidRDefault="002D3A30" w:rsidP="002D3A30">
      <w:pPr>
        <w:pStyle w:val="Heading2"/>
      </w:pPr>
      <w:r>
        <w:t>Merge the arc and sky lists</w:t>
      </w:r>
    </w:p>
    <w:p w14:paraId="14419198" w14:textId="51498E2D" w:rsidR="002D3A30" w:rsidRDefault="002D3A30" w:rsidP="002D3A30">
      <w:pPr>
        <w:ind w:firstLine="0"/>
      </w:pPr>
    </w:p>
    <w:p w14:paraId="0DE03442" w14:textId="029687BA" w:rsidR="002D3A30" w:rsidRDefault="002D3A30" w:rsidP="002D3A30">
      <w:pPr>
        <w:ind w:firstLine="0"/>
      </w:pPr>
      <w:r>
        <w:t xml:space="preserve">In this portion of the procedure, we merge the two lists. These commands may not be run individually. Instead any command containing the variable LROI needs to be run in one mospy driver file session in order to pass the LROI variable. </w:t>
      </w:r>
      <w:r w:rsidR="00C6134C">
        <w:t xml:space="preserve">In this section we determin the offsets between the region of overlap between the nightskylines and the arclines. A plot of that region is displayed. To move on you will have to close the plot. </w:t>
      </w:r>
    </w:p>
    <w:p w14:paraId="40CC2CDA" w14:textId="77777777" w:rsidR="002D3A30" w:rsidRDefault="002D3A30" w:rsidP="002D3A30">
      <w:pPr>
        <w:ind w:firstLine="0"/>
      </w:pPr>
    </w:p>
    <w:p w14:paraId="63E19C3F" w14:textId="61340723" w:rsidR="00C6134C" w:rsidRDefault="00C6134C" w:rsidP="002D3A30">
      <w:pPr>
        <w:ind w:firstLine="0"/>
      </w:pPr>
      <w:r>
        <w:t>To execute this step you will need to uncomment the following lines in the driver file.</w:t>
      </w:r>
    </w:p>
    <w:p w14:paraId="153DA545" w14:textId="77777777" w:rsidR="00C6134C" w:rsidRDefault="00C6134C" w:rsidP="00E06E8C">
      <w:pPr>
        <w:ind w:firstLine="0"/>
      </w:pPr>
    </w:p>
    <w:p w14:paraId="3971F3D5" w14:textId="2402A9ED" w:rsidR="00E06E8C"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LROI = [[21000, 22800]] * 1                                                                                                                                </w:t>
      </w:r>
    </w:p>
    <w:p w14:paraId="470DBEEF" w14:textId="78F9F612" w:rsidR="00501712"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LROIs = Wavelength.check_wavelength_roi(maskname, band, obsfiles, 'Ne.txt', LROI, waveops)        </w:t>
      </w:r>
    </w:p>
    <w:p w14:paraId="49535429" w14:textId="2861FE9C" w:rsidR="00E06E8C"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Wavelength.apply_lambda_simple(maskname, band, 'Ne.txt', waveops)                                                                                          </w:t>
      </w:r>
    </w:p>
    <w:p w14:paraId="5E04CF8F" w14:textId="52717A11" w:rsidR="00E06E8C" w:rsidRDefault="00E06E8C" w:rsidP="00C6134C">
      <w:pPr>
        <w:ind w:left="720" w:hanging="360"/>
        <w:jc w:val="left"/>
        <w:rPr>
          <w:rFonts w:ascii="Courier" w:hAnsi="Courier"/>
          <w:sz w:val="18"/>
          <w:szCs w:val="18"/>
        </w:rPr>
      </w:pPr>
      <w:r w:rsidRPr="00C6134C">
        <w:rPr>
          <w:rFonts w:ascii="Courier" w:hAnsi="Courier"/>
          <w:sz w:val="18"/>
          <w:szCs w:val="18"/>
        </w:rPr>
        <w:t xml:space="preserve">Wavelength.apply_lambda_sky_and_arc(maskname, band, obsfiles,  'Ne.txt', LROIs, waveops, neon=True)    </w:t>
      </w:r>
    </w:p>
    <w:p w14:paraId="46B1FD0D" w14:textId="77777777" w:rsidR="00C6134C" w:rsidRDefault="00C6134C" w:rsidP="00C6134C">
      <w:pPr>
        <w:ind w:left="720" w:hanging="360"/>
        <w:jc w:val="left"/>
        <w:rPr>
          <w:rFonts w:ascii="Courier" w:hAnsi="Courier"/>
          <w:sz w:val="18"/>
          <w:szCs w:val="18"/>
        </w:rPr>
      </w:pPr>
    </w:p>
    <w:p w14:paraId="3545C60C" w14:textId="15281D4E" w:rsidR="00C6134C" w:rsidRDefault="00C6134C" w:rsidP="00C6134C">
      <w:pPr>
        <w:ind w:firstLine="0"/>
        <w:jc w:val="left"/>
      </w:pPr>
      <w:r>
        <w:t>The merged output solution will have a filename that looks like:</w:t>
      </w:r>
    </w:p>
    <w:p w14:paraId="21767DAB" w14:textId="77777777" w:rsidR="00C6134C" w:rsidRPr="00C6134C" w:rsidRDefault="00C6134C" w:rsidP="00C6134C">
      <w:pPr>
        <w:ind w:left="720" w:hanging="360"/>
        <w:jc w:val="left"/>
        <w:rPr>
          <w:rFonts w:ascii="Courier" w:hAnsi="Courier"/>
          <w:sz w:val="18"/>
          <w:szCs w:val="18"/>
        </w:rPr>
      </w:pPr>
      <w:r w:rsidRPr="00C6134C">
        <w:rPr>
          <w:rFonts w:ascii="Courier" w:hAnsi="Courier"/>
          <w:sz w:val="18"/>
          <w:szCs w:val="18"/>
        </w:rPr>
        <w:t>merged_lambda_coeffs_wave_stack_K_m130114_0451-0453_and_wave_stack_K_m140508_0197-0199.npy</w:t>
      </w:r>
    </w:p>
    <w:p w14:paraId="59BFC417" w14:textId="77777777" w:rsidR="00C6134C" w:rsidRPr="00C6134C" w:rsidRDefault="00C6134C" w:rsidP="00C6134C">
      <w:pPr>
        <w:ind w:left="720" w:hanging="360"/>
        <w:jc w:val="left"/>
        <w:rPr>
          <w:rFonts w:ascii="Courier" w:hAnsi="Courier"/>
          <w:sz w:val="18"/>
          <w:szCs w:val="18"/>
        </w:rPr>
      </w:pPr>
      <w:r w:rsidRPr="00C6134C">
        <w:rPr>
          <w:rFonts w:ascii="Courier" w:hAnsi="Courier"/>
          <w:sz w:val="18"/>
          <w:szCs w:val="18"/>
        </w:rPr>
        <w:t>merged_lambda_solution_wave_stack_K_m130114_0451-0453_and_wave_stack_K_m140508_0197-0199.fits</w:t>
      </w:r>
    </w:p>
    <w:p w14:paraId="2CD27E53" w14:textId="77777777" w:rsidR="00C6134C" w:rsidRDefault="00C6134C" w:rsidP="00C6134C">
      <w:pPr>
        <w:ind w:left="720" w:hanging="360"/>
        <w:jc w:val="left"/>
        <w:rPr>
          <w:rFonts w:ascii="Courier" w:hAnsi="Courier"/>
          <w:sz w:val="18"/>
          <w:szCs w:val="18"/>
        </w:rPr>
      </w:pPr>
      <w:r w:rsidRPr="00C6134C">
        <w:rPr>
          <w:rFonts w:ascii="Courier" w:hAnsi="Courier"/>
          <w:sz w:val="18"/>
          <w:szCs w:val="18"/>
        </w:rPr>
        <w:t>merged_rectified_wave_stack_K_m130114_0451-0453_and_wave_stack_K_m140508_0197-0199.fits.gz</w:t>
      </w:r>
    </w:p>
    <w:p w14:paraId="134E0D4C" w14:textId="77777777" w:rsidR="00C6134C" w:rsidRPr="00C6134C" w:rsidRDefault="00C6134C" w:rsidP="00C6134C">
      <w:pPr>
        <w:ind w:left="720" w:hanging="360"/>
        <w:jc w:val="left"/>
        <w:rPr>
          <w:rFonts w:ascii="Courier" w:hAnsi="Courier"/>
          <w:sz w:val="18"/>
          <w:szCs w:val="18"/>
        </w:rPr>
      </w:pPr>
    </w:p>
    <w:p w14:paraId="5CCBE54A" w14:textId="017D6945" w:rsidR="00C6134C" w:rsidRPr="00C6134C" w:rsidRDefault="00C6134C" w:rsidP="00C6134C">
      <w:pPr>
        <w:ind w:firstLine="0"/>
        <w:jc w:val="left"/>
        <w:rPr>
          <w:rFonts w:ascii="Courier" w:hAnsi="Courier"/>
          <w:sz w:val="18"/>
          <w:szCs w:val="18"/>
        </w:rPr>
      </w:pPr>
      <w:r>
        <w:t>The ouput files have the same format as those in section 8.4 and will need to be used as inputs to the Background and Rectify section below.</w:t>
      </w:r>
    </w:p>
    <w:p w14:paraId="2BEC7083" w14:textId="77777777" w:rsidR="008E10F5" w:rsidRDefault="008E10F5" w:rsidP="00DD2B68">
      <w:pPr>
        <w:pStyle w:val="Heading1"/>
      </w:pPr>
      <w:r>
        <w:t>Background Subtraction</w:t>
      </w:r>
    </w:p>
    <w:p w14:paraId="28A519AC" w14:textId="1B8DF384" w:rsidR="008E10F5" w:rsidRDefault="008E10F5" w:rsidP="00DD2B68">
      <w:pPr>
        <w:pStyle w:val="Firstparagraph"/>
      </w:pPr>
      <w:r>
        <w:t xml:space="preserve">This DRP assumes that targets are nodded along the slit with integration times as described on the instrument web page. The integration times described were selected such that the shot-noise in the region between night </w:t>
      </w:r>
      <w:r w:rsidR="00D32C85">
        <w:t xml:space="preserve">sky </w:t>
      </w:r>
      <w:r>
        <w:t xml:space="preserve">lines is over 5x larger than the read noise of a 16-fowler sample. For MOSFIRE, we define this as background limited. </w:t>
      </w:r>
    </w:p>
    <w:p w14:paraId="60D6AB48" w14:textId="77777777" w:rsidR="008E10F5" w:rsidRDefault="008E10F5" w:rsidP="00DD2B68">
      <w:r>
        <w:t xml:space="preserve">Despite MOSFIRE’s (unprescedented) f/2.0 camera, the desired integration time for background-limited operation is longer than the time for the atmosphere to vary by several percent. As a result, a further background subtraction step is required to remove the residual features. The step is performed by a function called </w:t>
      </w:r>
      <w:r w:rsidRPr="00C05DFF">
        <w:t>background_subtract_helper</w:t>
      </w:r>
      <w:r>
        <w:t xml:space="preserve">() and follows the notation and procedure outlined in Kasen (2003; PASP 115). For most users, you’ll want to use the standard Driver file and not worry about the details. </w:t>
      </w:r>
    </w:p>
    <w:p w14:paraId="191851A6" w14:textId="55011349" w:rsidR="00C303C7" w:rsidRDefault="00C303C7" w:rsidP="00DD2B68">
      <w:r>
        <w:t>In the Driver.py file you want to uncomment the following:</w:t>
      </w:r>
    </w:p>
    <w:p w14:paraId="046F20C0" w14:textId="77777777" w:rsidR="00853B05" w:rsidRPr="00853B05" w:rsidRDefault="00853B05" w:rsidP="00853B05">
      <w:pPr>
        <w:rPr>
          <w:rFonts w:ascii="Courier" w:hAnsi="Courier"/>
          <w:sz w:val="20"/>
          <w:szCs w:val="20"/>
        </w:rPr>
      </w:pPr>
      <w:r w:rsidRPr="00853B05">
        <w:rPr>
          <w:rFonts w:ascii="Courier" w:hAnsi="Courier"/>
          <w:sz w:val="20"/>
          <w:szCs w:val="20"/>
        </w:rPr>
        <w:t>Background.handle_background(obsfiles,</w:t>
      </w:r>
    </w:p>
    <w:p w14:paraId="364807B2" w14:textId="77777777" w:rsidR="00853B05" w:rsidRPr="00853B05" w:rsidRDefault="00853B05" w:rsidP="00853B05">
      <w:pPr>
        <w:rPr>
          <w:rFonts w:ascii="Courier" w:hAnsi="Courier"/>
          <w:sz w:val="20"/>
          <w:szCs w:val="20"/>
        </w:rPr>
      </w:pPr>
      <w:r w:rsidRPr="00853B05">
        <w:rPr>
          <w:rFonts w:ascii="Courier" w:hAnsi="Courier"/>
          <w:sz w:val="20"/>
          <w:szCs w:val="20"/>
        </w:rPr>
        <w:t xml:space="preserve">    'lambda_solution_wave_stack_J_m130114_0443-0445.fits',</w:t>
      </w:r>
    </w:p>
    <w:p w14:paraId="045BF602" w14:textId="77777777" w:rsidR="00853B05" w:rsidRPr="00853B05" w:rsidRDefault="00853B05" w:rsidP="00853B05">
      <w:pPr>
        <w:rPr>
          <w:rFonts w:ascii="Courier" w:hAnsi="Courier"/>
          <w:sz w:val="20"/>
          <w:szCs w:val="20"/>
        </w:rPr>
      </w:pPr>
      <w:r w:rsidRPr="00853B05">
        <w:rPr>
          <w:rFonts w:ascii="Courier" w:hAnsi="Courier"/>
          <w:sz w:val="20"/>
          <w:szCs w:val="20"/>
        </w:rPr>
        <w:t xml:space="preserve">    maskname, band, waveops)</w:t>
      </w:r>
    </w:p>
    <w:p w14:paraId="56F962FF" w14:textId="77777777" w:rsidR="00853B05" w:rsidRDefault="00853B05" w:rsidP="00853B05"/>
    <w:p w14:paraId="6135AC63" w14:textId="5633B0AB" w:rsidR="00853B05" w:rsidRDefault="00853B05" w:rsidP="00DD2B68">
      <w:r>
        <w:t xml:space="preserve">The lambda_solution_wave_stack file needs to be updated in your driver file. </w:t>
      </w:r>
      <w:r w:rsidR="00C6134C">
        <w:t xml:space="preserve">If reducing Kband, be sure to use the merged wave_stack solution. </w:t>
      </w:r>
      <w:r>
        <w:t>It is one of the outputs from the las</w:t>
      </w:r>
      <w:r w:rsidR="00C6134C">
        <w:t>t wavelength step (see section 8</w:t>
      </w:r>
      <w:r>
        <w:t>).</w:t>
      </w:r>
    </w:p>
    <w:p w14:paraId="3419244C" w14:textId="503F7B5F" w:rsidR="001642A3" w:rsidRDefault="00853B05" w:rsidP="001642A3">
      <w:r>
        <w:t>In this step:</w:t>
      </w:r>
    </w:p>
    <w:p w14:paraId="2E6CD11E" w14:textId="77777777" w:rsidR="001642A3" w:rsidRDefault="001642A3" w:rsidP="001642A3">
      <w:pPr>
        <w:pStyle w:val="ListParagraph"/>
        <w:numPr>
          <w:ilvl w:val="0"/>
          <w:numId w:val="40"/>
        </w:numPr>
      </w:pPr>
      <w:r>
        <w:t xml:space="preserve">Apply the flat field corrections </w:t>
      </w:r>
    </w:p>
    <w:p w14:paraId="4294BF98" w14:textId="1F9F2B11" w:rsidR="00853B05" w:rsidRDefault="00853B05" w:rsidP="001642A3">
      <w:pPr>
        <w:pStyle w:val="ListParagraph"/>
        <w:numPr>
          <w:ilvl w:val="0"/>
          <w:numId w:val="40"/>
        </w:numPr>
      </w:pPr>
      <w:r>
        <w:t>A position files are combined</w:t>
      </w:r>
      <w:r w:rsidR="001642A3">
        <w:t xml:space="preserve"> (Offset_*.txt)</w:t>
      </w:r>
    </w:p>
    <w:p w14:paraId="00EC71AF" w14:textId="2C91B824" w:rsidR="00853B05" w:rsidRDefault="00853B05" w:rsidP="00853B05">
      <w:pPr>
        <w:pStyle w:val="ListParagraph"/>
        <w:numPr>
          <w:ilvl w:val="0"/>
          <w:numId w:val="40"/>
        </w:numPr>
      </w:pPr>
      <w:r>
        <w:t>B postion files are combined (</w:t>
      </w:r>
      <w:r w:rsidR="001642A3">
        <w:t>Offset_-*.txt)</w:t>
      </w:r>
    </w:p>
    <w:p w14:paraId="0474D872" w14:textId="791EF7E6" w:rsidR="001642A3" w:rsidRDefault="001642A3" w:rsidP="001642A3">
      <w:pPr>
        <w:pStyle w:val="ListParagraph"/>
        <w:numPr>
          <w:ilvl w:val="0"/>
          <w:numId w:val="40"/>
        </w:numPr>
      </w:pPr>
      <w:r>
        <w:t>Subtract A-B</w:t>
      </w:r>
    </w:p>
    <w:p w14:paraId="3843E35F" w14:textId="1F769632" w:rsidR="001642A3" w:rsidRDefault="001642A3" w:rsidP="001642A3">
      <w:pPr>
        <w:pStyle w:val="ListParagraph"/>
        <w:numPr>
          <w:ilvl w:val="0"/>
          <w:numId w:val="40"/>
        </w:numPr>
      </w:pPr>
      <w:r>
        <w:t>Correct for small differences in the background sky emission</w:t>
      </w:r>
    </w:p>
    <w:p w14:paraId="3623EED3" w14:textId="77777777" w:rsidR="00D32C85" w:rsidRPr="00C05DFF" w:rsidRDefault="00D32C85" w:rsidP="00DD2B68"/>
    <w:p w14:paraId="2675D428" w14:textId="77777777" w:rsidR="008E10F5" w:rsidRDefault="008E10F5" w:rsidP="00DD2B68">
      <w:pPr>
        <w:pStyle w:val="Heading2"/>
      </w:pPr>
      <w:r>
        <w:t>Output Files</w:t>
      </w:r>
    </w:p>
    <w:p w14:paraId="3FF473AF" w14:textId="77777777" w:rsidR="0067433E" w:rsidRPr="0067433E" w:rsidRDefault="008E10F5" w:rsidP="0067433E">
      <w:r>
        <w:t>The background subtraction step produces the following files.</w:t>
      </w:r>
      <w:r w:rsidR="0067433E">
        <w:t xml:space="preserve"> </w:t>
      </w:r>
    </w:p>
    <w:p w14:paraId="2006CF07" w14:textId="77777777" w:rsidR="0067433E" w:rsidRDefault="0067433E" w:rsidP="0067433E">
      <w:pPr>
        <w:pStyle w:val="Firstparagraph"/>
      </w:pPr>
      <w:r>
        <w:t>As usual elements in [brackets] are replaced with the value for that mask.</w:t>
      </w:r>
    </w:p>
    <w:p w14:paraId="1158C4B2" w14:textId="18423B95" w:rsidR="008E10F5" w:rsidRPr="004A7A34" w:rsidRDefault="008E10F5" w:rsidP="00DD2B68"/>
    <w:p w14:paraId="157EA30E" w14:textId="77777777" w:rsidR="008E10F5" w:rsidRDefault="008E10F5" w:rsidP="00DD2B68">
      <w:pPr>
        <w:pStyle w:val="Caption"/>
      </w:pPr>
      <w:r>
        <w:t xml:space="preserve">Table </w:t>
      </w:r>
      <w:r>
        <w:fldChar w:fldCharType="begin"/>
      </w:r>
      <w:r>
        <w:instrText xml:space="preserve"> SEQ Table \* ARABIC </w:instrText>
      </w:r>
      <w:r>
        <w:fldChar w:fldCharType="separate"/>
      </w:r>
      <w:r w:rsidR="005E795F">
        <w:t>1</w:t>
      </w:r>
      <w:r>
        <w:fldChar w:fldCharType="end"/>
      </w:r>
      <w:r>
        <w:t xml:space="preserve"> - Background subtraction step unrectified outputs. These files are used later in the DRP.</w:t>
      </w:r>
    </w:p>
    <w:tbl>
      <w:tblPr>
        <w:tblStyle w:val="TableGrid"/>
        <w:tblW w:w="0" w:type="auto"/>
        <w:tblLook w:val="04A0" w:firstRow="1" w:lastRow="0" w:firstColumn="1" w:lastColumn="0" w:noHBand="0" w:noVBand="1"/>
      </w:tblPr>
      <w:tblGrid>
        <w:gridCol w:w="4630"/>
        <w:gridCol w:w="2942"/>
      </w:tblGrid>
      <w:tr w:rsidR="00263EFD" w:rsidRPr="00382EE8" w14:paraId="7F6098A6" w14:textId="77777777" w:rsidTr="00263EFD">
        <w:trPr>
          <w:cnfStyle w:val="100000000000" w:firstRow="1" w:lastRow="0" w:firstColumn="0" w:lastColumn="0" w:oddVBand="0" w:evenVBand="0" w:oddHBand="0" w:evenHBand="0" w:firstRowFirstColumn="0" w:firstRowLastColumn="0" w:lastRowFirstColumn="0" w:lastRowLastColumn="0"/>
        </w:trPr>
        <w:tc>
          <w:tcPr>
            <w:tcW w:w="4630" w:type="dxa"/>
          </w:tcPr>
          <w:p w14:paraId="36420104" w14:textId="77777777" w:rsidR="00263EFD" w:rsidRDefault="00263EFD" w:rsidP="00DD2B68">
            <w:pPr>
              <w:pStyle w:val="Firstparagraph"/>
            </w:pPr>
            <w:r>
              <w:t>Filename</w:t>
            </w:r>
          </w:p>
        </w:tc>
        <w:tc>
          <w:tcPr>
            <w:tcW w:w="2942" w:type="dxa"/>
          </w:tcPr>
          <w:p w14:paraId="1D2DC162" w14:textId="77777777" w:rsidR="00263EFD" w:rsidRPr="004A7A34" w:rsidRDefault="00263EFD" w:rsidP="00DD2B68">
            <w:pPr>
              <w:pStyle w:val="Firstparagraph"/>
            </w:pPr>
            <w:r>
              <w:t>Content (units)</w:t>
            </w:r>
          </w:p>
        </w:tc>
      </w:tr>
      <w:tr w:rsidR="00071B32" w:rsidRPr="00382EE8" w14:paraId="23E410F8" w14:textId="77777777" w:rsidTr="00263EFD">
        <w:tc>
          <w:tcPr>
            <w:tcW w:w="4630" w:type="dxa"/>
          </w:tcPr>
          <w:p w14:paraId="7D35EC73" w14:textId="3831B6D2" w:rsidR="00071B32" w:rsidRDefault="00071B32" w:rsidP="00DD2B68">
            <w:pPr>
              <w:pStyle w:val="Firstparagraph"/>
            </w:pPr>
            <w:r>
              <w:t>eps_Offset_[###].txt.fits</w:t>
            </w:r>
          </w:p>
        </w:tc>
        <w:tc>
          <w:tcPr>
            <w:tcW w:w="2942" w:type="dxa"/>
          </w:tcPr>
          <w:p w14:paraId="18BCF3DC" w14:textId="77E18DDE" w:rsidR="00071B32" w:rsidRPr="00071B32" w:rsidRDefault="00071B32" w:rsidP="00071B32">
            <w:pPr>
              <w:pStyle w:val="Firstparagraph"/>
            </w:pPr>
            <w:r>
              <w:t xml:space="preserve">Average signal in the ### stack </w:t>
            </w:r>
            <w:r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071B32" w:rsidRPr="00382EE8" w14:paraId="72B27A65" w14:textId="77777777" w:rsidTr="00263EFD">
        <w:tc>
          <w:tcPr>
            <w:tcW w:w="4630" w:type="dxa"/>
          </w:tcPr>
          <w:p w14:paraId="7F6BCFF5" w14:textId="29B80CFA" w:rsidR="00071B32" w:rsidRDefault="00071B32" w:rsidP="00DD2B68">
            <w:pPr>
              <w:pStyle w:val="Firstparagraph"/>
            </w:pPr>
            <w:r>
              <w:t>var_Offset_[###].txt.fits</w:t>
            </w:r>
          </w:p>
        </w:tc>
        <w:tc>
          <w:tcPr>
            <w:tcW w:w="2942" w:type="dxa"/>
          </w:tcPr>
          <w:p w14:paraId="6615F059" w14:textId="40FD04E0" w:rsidR="00071B32" w:rsidRPr="004A7A34" w:rsidRDefault="00071B32" w:rsidP="00DD2B68">
            <w:pPr>
              <w:pStyle w:val="Firstparagraph"/>
            </w:pPr>
            <w:r>
              <w:t xml:space="preserve">Total variance in each pixel of above file </w:t>
            </w:r>
            <w:r w:rsidRPr="004A7A34">
              <w:t>(</w:t>
            </w:r>
            <m:oMath>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oMath>
            <w:r w:rsidRPr="004A7A34">
              <w:t>)</w:t>
            </w:r>
          </w:p>
        </w:tc>
      </w:tr>
      <w:tr w:rsidR="00071B32" w:rsidRPr="00382EE8" w14:paraId="4565236E" w14:textId="77777777" w:rsidTr="00263EFD">
        <w:tc>
          <w:tcPr>
            <w:tcW w:w="4630" w:type="dxa"/>
          </w:tcPr>
          <w:p w14:paraId="440E5C64" w14:textId="617E610F" w:rsidR="00071B32" w:rsidRDefault="00071B32" w:rsidP="00DD2B68">
            <w:pPr>
              <w:pStyle w:val="Firstparagraph"/>
            </w:pPr>
            <w:r>
              <w:t>itimes_Offset_[###].txt.fits</w:t>
            </w:r>
          </w:p>
        </w:tc>
        <w:tc>
          <w:tcPr>
            <w:tcW w:w="2942" w:type="dxa"/>
          </w:tcPr>
          <w:p w14:paraId="75FB5126" w14:textId="5AF4B596" w:rsidR="00071B32" w:rsidRPr="004A7A34" w:rsidRDefault="00071B32" w:rsidP="00071B32">
            <w:pPr>
              <w:pStyle w:val="Firstparagraph"/>
            </w:pPr>
            <w:r>
              <w:t>Total exposure time in each pixel of above files (</w:t>
            </w:r>
            <m:oMath>
              <m:r>
                <w:rPr>
                  <w:rFonts w:ascii="Cambria Math" w:hAnsi="Cambria Math"/>
                </w:rPr>
                <m:t>s</m:t>
              </m:r>
            </m:oMath>
            <w:r w:rsidRPr="004A7A34">
              <w:t>)</w:t>
            </w:r>
          </w:p>
        </w:tc>
      </w:tr>
      <w:tr w:rsidR="008E10F5" w:rsidRPr="00382EE8" w14:paraId="7167DE3D" w14:textId="77777777" w:rsidTr="00263EFD">
        <w:tc>
          <w:tcPr>
            <w:tcW w:w="4630" w:type="dxa"/>
          </w:tcPr>
          <w:p w14:paraId="37CD2685" w14:textId="77777777" w:rsidR="008E10F5" w:rsidRPr="00382EE8" w:rsidRDefault="008E10F5" w:rsidP="00DD2B68">
            <w:pPr>
              <w:pStyle w:val="Firstparagraph"/>
            </w:pPr>
            <w:r>
              <w:t>sub_[maskname]</w:t>
            </w:r>
            <w:r w:rsidRPr="00382EE8">
              <w:t xml:space="preserve"> _[bandname]_[plan].fits</w:t>
            </w:r>
          </w:p>
        </w:tc>
        <w:tc>
          <w:tcPr>
            <w:tcW w:w="2942" w:type="dxa"/>
          </w:tcPr>
          <w:p w14:paraId="544B8CDD" w14:textId="259585F0" w:rsidR="008E10F5" w:rsidRPr="004A7A34" w:rsidRDefault="0067433E" w:rsidP="0067433E">
            <w:pPr>
              <w:pStyle w:val="Firstparagraph"/>
            </w:pPr>
            <w:r>
              <w:t xml:space="preserve">Difference (but non background subtracted) file </w:t>
            </w:r>
            <w:r w:rsidR="008E10F5"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008E10F5" w:rsidRPr="004A7A34">
              <w:t>)</w:t>
            </w:r>
          </w:p>
        </w:tc>
      </w:tr>
      <w:tr w:rsidR="008E10F5" w:rsidRPr="00382EE8" w14:paraId="3E8E8B78" w14:textId="77777777" w:rsidTr="00263EFD">
        <w:tc>
          <w:tcPr>
            <w:tcW w:w="4630" w:type="dxa"/>
          </w:tcPr>
          <w:p w14:paraId="38C5AFD7" w14:textId="77777777" w:rsidR="008E10F5" w:rsidRPr="00382EE8" w:rsidRDefault="008E10F5" w:rsidP="00DD2B68">
            <w:pPr>
              <w:pStyle w:val="Firstparagraph"/>
            </w:pPr>
            <w:r>
              <w:t>bsub_</w:t>
            </w:r>
            <w:r w:rsidRPr="00382EE8">
              <w:t>[maskname]_</w:t>
            </w:r>
            <w:r>
              <w:t>{</w:t>
            </w:r>
            <w:r w:rsidRPr="00382EE8">
              <w:t xml:space="preserve"> bandname]_[plan].fits</w:t>
            </w:r>
          </w:p>
        </w:tc>
        <w:tc>
          <w:tcPr>
            <w:tcW w:w="2942" w:type="dxa"/>
          </w:tcPr>
          <w:p w14:paraId="12F79151" w14:textId="77777777" w:rsidR="008E10F5" w:rsidRPr="004A7A34" w:rsidRDefault="008E10F5" w:rsidP="00DD2B68">
            <w:pPr>
              <w:pStyle w:val="Firstparagraph"/>
            </w:pPr>
            <w:r>
              <w:t>Background subtracted s</w:t>
            </w:r>
            <w:r w:rsidRPr="004A7A34">
              <w:t>ignal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8E10F5" w:rsidRPr="00382EE8" w14:paraId="3E82EBBE" w14:textId="77777777" w:rsidTr="00263EFD">
        <w:tc>
          <w:tcPr>
            <w:tcW w:w="4630" w:type="dxa"/>
          </w:tcPr>
          <w:p w14:paraId="7D895986" w14:textId="77777777" w:rsidR="008E10F5" w:rsidRPr="00382EE8" w:rsidRDefault="008E10F5" w:rsidP="00DD2B68">
            <w:pPr>
              <w:pStyle w:val="Firstparagraph"/>
            </w:pPr>
            <w:r>
              <w:t>bmod_</w:t>
            </w:r>
            <w:r w:rsidRPr="00382EE8">
              <w:t>[maskname]_</w:t>
            </w:r>
            <w:r>
              <w:t>{</w:t>
            </w:r>
            <w:r w:rsidRPr="00382EE8">
              <w:t xml:space="preserve"> bandname]_[plan].fits</w:t>
            </w:r>
          </w:p>
        </w:tc>
        <w:tc>
          <w:tcPr>
            <w:tcW w:w="2942" w:type="dxa"/>
          </w:tcPr>
          <w:p w14:paraId="193C6F34" w14:textId="77777777" w:rsidR="008E10F5" w:rsidRPr="00382EE8" w:rsidRDefault="008E10F5" w:rsidP="00DD2B68">
            <w:pPr>
              <w:pStyle w:val="Firstparagraph"/>
            </w:pPr>
            <w:r>
              <w:t xml:space="preserve">Background model signal </w:t>
            </w:r>
            <w:r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8E10F5" w:rsidRPr="00382EE8" w14:paraId="43B509CF" w14:textId="77777777" w:rsidTr="00263EFD">
        <w:tc>
          <w:tcPr>
            <w:tcW w:w="4630" w:type="dxa"/>
          </w:tcPr>
          <w:p w14:paraId="3F9AA74C" w14:textId="63FA0FF6" w:rsidR="008E10F5" w:rsidRPr="00382EE8" w:rsidRDefault="0067433E" w:rsidP="00DD2B68">
            <w:pPr>
              <w:pStyle w:val="Firstparagraph"/>
            </w:pPr>
            <w:r>
              <w:t>var</w:t>
            </w:r>
            <w:r w:rsidR="008E10F5">
              <w:t>_</w:t>
            </w:r>
            <w:r w:rsidR="008E10F5" w:rsidRPr="00382EE8">
              <w:t>[maskname]_</w:t>
            </w:r>
            <w:r w:rsidR="008E10F5">
              <w:t>{</w:t>
            </w:r>
            <w:r w:rsidR="008E10F5" w:rsidRPr="00382EE8">
              <w:t xml:space="preserve"> bandname]_[plan].fits</w:t>
            </w:r>
          </w:p>
        </w:tc>
        <w:tc>
          <w:tcPr>
            <w:tcW w:w="2942" w:type="dxa"/>
          </w:tcPr>
          <w:p w14:paraId="2B10EF32" w14:textId="7C2940A1" w:rsidR="008E10F5" w:rsidRPr="00382EE8" w:rsidRDefault="0067433E" w:rsidP="0067433E">
            <w:pPr>
              <w:pStyle w:val="Firstparagraph"/>
            </w:pPr>
            <w:r>
              <w:t>Total variance</w:t>
            </w:r>
            <w:r w:rsidR="008E10F5">
              <w:t xml:space="preserve"> </w:t>
            </w:r>
            <m:oMath>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r>
                <w:rPr>
                  <w:rFonts w:ascii="Cambria Math" w:hAnsi="Cambria Math"/>
                </w:rPr>
                <m:t>)</m:t>
              </m:r>
            </m:oMath>
          </w:p>
        </w:tc>
      </w:tr>
      <w:tr w:rsidR="008E10F5" w:rsidRPr="00382EE8" w14:paraId="7B1410CA" w14:textId="77777777" w:rsidTr="00263EFD">
        <w:tc>
          <w:tcPr>
            <w:tcW w:w="4630" w:type="dxa"/>
          </w:tcPr>
          <w:p w14:paraId="13463054" w14:textId="77777777" w:rsidR="008E10F5" w:rsidRDefault="008E10F5" w:rsidP="00DD2B68">
            <w:pPr>
              <w:pStyle w:val="Firstparagraph"/>
            </w:pPr>
            <w:r>
              <w:t>itime_</w:t>
            </w:r>
            <w:r w:rsidRPr="00382EE8">
              <w:t>[maskname]_</w:t>
            </w:r>
            <w:r>
              <w:t>{</w:t>
            </w:r>
            <w:r w:rsidRPr="00382EE8">
              <w:t xml:space="preserve"> bandname]_[plan].fits</w:t>
            </w:r>
          </w:p>
        </w:tc>
        <w:tc>
          <w:tcPr>
            <w:tcW w:w="2942" w:type="dxa"/>
          </w:tcPr>
          <w:p w14:paraId="06B8D019" w14:textId="567613AB" w:rsidR="008E10F5" w:rsidRDefault="0067433E" w:rsidP="00DD2B68">
            <w:pPr>
              <w:pStyle w:val="Firstparagraph"/>
            </w:pPr>
            <w:r>
              <w:t>Average integration</w:t>
            </w:r>
            <w:r w:rsidR="00CD4E59">
              <w:t xml:space="preserve"> time </w:t>
            </w:r>
            <m:oMath>
              <m:r>
                <w:rPr>
                  <w:rFonts w:ascii="Cambria Math" w:hAnsi="Cambria Math"/>
                </w:rPr>
                <m:t>(s)</m:t>
              </m:r>
            </m:oMath>
          </w:p>
        </w:tc>
      </w:tr>
    </w:tbl>
    <w:p w14:paraId="6E64BDAC" w14:textId="77777777" w:rsidR="0067433E" w:rsidRDefault="0067433E" w:rsidP="00DD2B68">
      <w:pPr>
        <w:pStyle w:val="Firstparagraph"/>
      </w:pPr>
    </w:p>
    <w:p w14:paraId="29CD60C7" w14:textId="5C123B25" w:rsidR="0067433E" w:rsidRDefault="0067433E" w:rsidP="00DD2B68">
      <w:pPr>
        <w:pStyle w:val="Firstparagraph"/>
      </w:pPr>
      <w:r>
        <w:t>There is redundant information in the above set of files. For instance:</w:t>
      </w:r>
    </w:p>
    <w:p w14:paraId="4273E058" w14:textId="0958D9B4" w:rsidR="0067433E" w:rsidRDefault="0067433E" w:rsidP="0067433E">
      <w:pPr>
        <w:pStyle w:val="Quote"/>
      </w:pPr>
      <w:r>
        <w:t>sub_Mask_K_A-B.fits = eps_Offset_1.5.txt.fits – eps_Offset_-1.5.txt.fits</w:t>
      </w:r>
    </w:p>
    <w:p w14:paraId="34645D37" w14:textId="30A49640" w:rsidR="0067433E" w:rsidRDefault="0067433E" w:rsidP="0067433E">
      <w:pPr>
        <w:pStyle w:val="Quote"/>
      </w:pPr>
      <w:r>
        <w:t>var_Mask_K_A-B.fits = var_Offset_1.5.txt.fits + var_Offset_1.5.txt.fits</w:t>
      </w:r>
    </w:p>
    <w:p w14:paraId="3524D025" w14:textId="44924E14" w:rsidR="0067433E" w:rsidRPr="0067433E" w:rsidRDefault="0067433E" w:rsidP="0067433E">
      <w:pPr>
        <w:pStyle w:val="Quote"/>
      </w:pPr>
      <w:r>
        <w:t>itime_Mask_K_A-B.fits = mean(itime_Offset_1.5.txt.fits, itime_Offset_1.5.t.xt.fits)</w:t>
      </w:r>
    </w:p>
    <w:p w14:paraId="47067E58" w14:textId="456A7A38" w:rsidR="0067433E" w:rsidRDefault="0067433E" w:rsidP="00DD2B68">
      <w:pPr>
        <w:pStyle w:val="Firstparagraph"/>
      </w:pPr>
      <w:r>
        <w:t>If you want to drill further into how these are constructed, examine the Background.py imcombine and handle_background functions.</w:t>
      </w:r>
    </w:p>
    <w:p w14:paraId="1CDFC9A3" w14:textId="77777777" w:rsidR="001642A3" w:rsidRDefault="001642A3" w:rsidP="00D3472D">
      <w:pPr>
        <w:ind w:firstLine="0"/>
      </w:pPr>
    </w:p>
    <w:p w14:paraId="1571C68E" w14:textId="77777777" w:rsidR="008E10F5" w:rsidRPr="00A44D37" w:rsidRDefault="008E10F5" w:rsidP="00DD2B68">
      <w:r>
        <w:t xml:space="preserve">Recitified outputs are also computed as tabulated in </w:t>
      </w:r>
      <w:r>
        <w:fldChar w:fldCharType="begin"/>
      </w:r>
      <w:r>
        <w:instrText xml:space="preserve"> REF _Ref251340896 \h </w:instrText>
      </w:r>
      <w:r>
        <w:fldChar w:fldCharType="separate"/>
      </w:r>
      <w:r w:rsidR="005E795F" w:rsidRPr="004A7A34">
        <w:t xml:space="preserve">Table </w:t>
      </w:r>
      <w:r w:rsidR="005E795F">
        <w:t>2</w:t>
      </w:r>
      <w:r>
        <w:fldChar w:fldCharType="end"/>
      </w:r>
      <w:r>
        <w:t>.</w:t>
      </w:r>
    </w:p>
    <w:p w14:paraId="48DAFF9D" w14:textId="77777777" w:rsidR="008E10F5" w:rsidRPr="004A7A34" w:rsidRDefault="008E10F5" w:rsidP="00DD2B68">
      <w:pPr>
        <w:pStyle w:val="Caption"/>
      </w:pPr>
      <w:bookmarkStart w:id="2" w:name="_Ref251340896"/>
      <w:r w:rsidRPr="004A7A34">
        <w:t xml:space="preserve">Table </w:t>
      </w:r>
      <w:r w:rsidRPr="004A7A34">
        <w:fldChar w:fldCharType="begin"/>
      </w:r>
      <w:r w:rsidRPr="004A7A34">
        <w:instrText xml:space="preserve"> SEQ Table \* ARABIC </w:instrText>
      </w:r>
      <w:r w:rsidRPr="004A7A34">
        <w:fldChar w:fldCharType="separate"/>
      </w:r>
      <w:r w:rsidR="005E795F">
        <w:t>2</w:t>
      </w:r>
      <w:r w:rsidRPr="004A7A34">
        <w:fldChar w:fldCharType="end"/>
      </w:r>
      <w:bookmarkEnd w:id="2"/>
      <w:r w:rsidRPr="004A7A34">
        <w:t xml:space="preserve"> - Background subtracted and rectified outputs.</w:t>
      </w:r>
      <w:r>
        <w:t xml:space="preserve"> The following files are not used in the later steps of the DRP, they are provided for convenience.</w:t>
      </w:r>
    </w:p>
    <w:tbl>
      <w:tblPr>
        <w:tblStyle w:val="TableGrid"/>
        <w:tblW w:w="0" w:type="auto"/>
        <w:tblLook w:val="04A0" w:firstRow="1" w:lastRow="0" w:firstColumn="1" w:lastColumn="0" w:noHBand="0" w:noVBand="1"/>
      </w:tblPr>
      <w:tblGrid>
        <w:gridCol w:w="5509"/>
        <w:gridCol w:w="2063"/>
      </w:tblGrid>
      <w:tr w:rsidR="008E10F5" w:rsidRPr="00382EE8" w14:paraId="017295F3" w14:textId="77777777" w:rsidTr="00263EFD">
        <w:trPr>
          <w:cnfStyle w:val="100000000000" w:firstRow="1" w:lastRow="0" w:firstColumn="0" w:lastColumn="0" w:oddVBand="0" w:evenVBand="0" w:oddHBand="0" w:evenHBand="0" w:firstRowFirstColumn="0" w:firstRowLastColumn="0" w:lastRowFirstColumn="0" w:lastRowLastColumn="0"/>
        </w:trPr>
        <w:tc>
          <w:tcPr>
            <w:tcW w:w="4630" w:type="dxa"/>
          </w:tcPr>
          <w:p w14:paraId="148D158F" w14:textId="77777777" w:rsidR="008E10F5" w:rsidRPr="00382EE8" w:rsidRDefault="008E10F5" w:rsidP="00DD2B68">
            <w:pPr>
              <w:pStyle w:val="Firstparagraph"/>
            </w:pPr>
            <w:r>
              <w:t>Filename</w:t>
            </w:r>
          </w:p>
        </w:tc>
        <w:tc>
          <w:tcPr>
            <w:tcW w:w="2942" w:type="dxa"/>
          </w:tcPr>
          <w:p w14:paraId="0380DB88" w14:textId="77777777" w:rsidR="008E10F5" w:rsidRDefault="008E10F5" w:rsidP="00DD2B68">
            <w:pPr>
              <w:pStyle w:val="Firstparagraph"/>
            </w:pPr>
            <w:r>
              <w:t>Content (units)</w:t>
            </w:r>
          </w:p>
        </w:tc>
      </w:tr>
      <w:tr w:rsidR="008E10F5" w:rsidRPr="00382EE8" w14:paraId="3346C4CD" w14:textId="77777777" w:rsidTr="00263EFD">
        <w:tc>
          <w:tcPr>
            <w:tcW w:w="4630" w:type="dxa"/>
          </w:tcPr>
          <w:p w14:paraId="23EF3ED4" w14:textId="17BD6CB9"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_[bandname]_[plan].fits</w:t>
            </w:r>
          </w:p>
        </w:tc>
        <w:tc>
          <w:tcPr>
            <w:tcW w:w="2942" w:type="dxa"/>
          </w:tcPr>
          <w:p w14:paraId="2C4A23A9" w14:textId="5B5E489A" w:rsidR="008E10F5" w:rsidRPr="009C2EE8" w:rsidRDefault="008E10F5" w:rsidP="00DD2B68">
            <w:pPr>
              <w:pStyle w:val="Firstparagraph"/>
              <w:rPr>
                <w:rFonts w:ascii="Courier" w:hAnsi="Courier"/>
                <w:sz w:val="18"/>
                <w:szCs w:val="18"/>
              </w:rPr>
            </w:pPr>
            <w:r w:rsidRPr="009C2EE8">
              <w:rPr>
                <w:rFonts w:ascii="Courier" w:hAnsi="Courier"/>
                <w:sz w:val="18"/>
                <w:szCs w:val="18"/>
              </w:rPr>
              <w:t xml:space="preserve">Signal </w:t>
            </w:r>
            <w:r w:rsidR="00CD4E59" w:rsidRPr="009C2EE8">
              <w:rPr>
                <w:rFonts w:ascii="Courier" w:hAnsi="Courier"/>
                <w:sz w:val="18"/>
                <w:szCs w:val="18"/>
              </w:rPr>
              <w:t>(</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r>
                <w:rPr>
                  <w:rFonts w:ascii="Cambria Math" w:hAnsi="Cambria Math"/>
                  <w:sz w:val="18"/>
                  <w:szCs w:val="18"/>
                </w:rPr>
                <m:t>/s</m:t>
              </m:r>
            </m:oMath>
            <w:r w:rsidR="00CD4E59" w:rsidRPr="009C2EE8">
              <w:rPr>
                <w:rFonts w:ascii="Courier" w:hAnsi="Courier"/>
                <w:sz w:val="18"/>
                <w:szCs w:val="18"/>
              </w:rPr>
              <w:t>)</w:t>
            </w:r>
          </w:p>
        </w:tc>
      </w:tr>
      <w:tr w:rsidR="008E10F5" w:rsidRPr="00382EE8" w14:paraId="7EC523AC" w14:textId="77777777" w:rsidTr="00263EFD">
        <w:tc>
          <w:tcPr>
            <w:tcW w:w="4630" w:type="dxa"/>
          </w:tcPr>
          <w:p w14:paraId="3CF8C9B9" w14:textId="0A8D6527"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_itime_[bandname]_[plan].fits</w:t>
            </w:r>
          </w:p>
        </w:tc>
        <w:tc>
          <w:tcPr>
            <w:tcW w:w="2942" w:type="dxa"/>
          </w:tcPr>
          <w:p w14:paraId="2F5F86DA" w14:textId="0FE69F58" w:rsidR="008E10F5" w:rsidRPr="009C2EE8" w:rsidRDefault="00CD4E59" w:rsidP="00CD4E59">
            <w:pPr>
              <w:pStyle w:val="Firstparagraph"/>
              <w:rPr>
                <w:rFonts w:ascii="Courier" w:hAnsi="Courier"/>
                <w:sz w:val="18"/>
                <w:szCs w:val="18"/>
              </w:rPr>
            </w:pPr>
            <w:r w:rsidRPr="009C2EE8">
              <w:rPr>
                <w:rFonts w:ascii="Courier" w:hAnsi="Courier"/>
                <w:sz w:val="18"/>
                <w:szCs w:val="18"/>
              </w:rPr>
              <w:t xml:space="preserve">Integration time </w:t>
            </w:r>
            <m:oMath>
              <m:r>
                <w:rPr>
                  <w:rFonts w:ascii="Cambria Math" w:hAnsi="Cambria Math"/>
                  <w:sz w:val="18"/>
                  <w:szCs w:val="18"/>
                </w:rPr>
                <m:t>(s)</m:t>
              </m:r>
            </m:oMath>
          </w:p>
        </w:tc>
      </w:tr>
      <w:tr w:rsidR="008E10F5" w:rsidRPr="00382EE8" w14:paraId="3837E928" w14:textId="77777777" w:rsidTr="00263EFD">
        <w:tc>
          <w:tcPr>
            <w:tcW w:w="4630" w:type="dxa"/>
          </w:tcPr>
          <w:p w14:paraId="6BF66C73" w14:textId="2857FFB1"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[maskname]_rectified_var</w:t>
            </w:r>
            <w:r w:rsidR="008E10F5" w:rsidRPr="009C2EE8">
              <w:rPr>
                <w:rFonts w:ascii="Courier" w:hAnsi="Courier"/>
                <w:sz w:val="18"/>
                <w:szCs w:val="18"/>
              </w:rPr>
              <w:t>_[bandname]_[plan].fits</w:t>
            </w:r>
          </w:p>
        </w:tc>
        <w:tc>
          <w:tcPr>
            <w:tcW w:w="2942" w:type="dxa"/>
          </w:tcPr>
          <w:p w14:paraId="67AB786D" w14:textId="3798781E" w:rsidR="008E10F5" w:rsidRPr="009C2EE8" w:rsidRDefault="00CD4E59" w:rsidP="00DD2B68">
            <w:pPr>
              <w:pStyle w:val="Firstparagraph"/>
              <w:rPr>
                <w:rFonts w:ascii="Courier" w:hAnsi="Courier"/>
                <w:sz w:val="18"/>
                <w:szCs w:val="18"/>
              </w:rPr>
            </w:pPr>
            <w:r w:rsidRPr="009C2EE8">
              <w:rPr>
                <w:rFonts w:ascii="Courier" w:hAnsi="Courier"/>
                <w:sz w:val="18"/>
                <w:szCs w:val="18"/>
              </w:rPr>
              <w:t>Variance</w:t>
            </w:r>
            <w:r w:rsidR="008E10F5" w:rsidRPr="009C2EE8">
              <w:rPr>
                <w:rFonts w:ascii="Courier" w:hAnsi="Courier"/>
                <w:sz w:val="18"/>
                <w:szCs w:val="18"/>
              </w:rPr>
              <w:t xml:space="preserve"> </w:t>
            </w:r>
            <m:oMath>
              <m:r>
                <w:rPr>
                  <w:rFonts w:ascii="Cambria Math" w:hAnsi="Cambria Math"/>
                  <w:sz w:val="18"/>
                  <w:szCs w:val="18"/>
                </w:rPr>
                <m:t>(</m:t>
              </m:r>
              <m:sSup>
                <m:sSupPr>
                  <m:ctrlPr>
                    <w:rPr>
                      <w:rFonts w:ascii="Cambria Math" w:hAnsi="Cambria Math"/>
                      <w:i/>
                      <w:sz w:val="18"/>
                      <w:szCs w:val="18"/>
                    </w:rPr>
                  </m:ctrlPr>
                </m:sSup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e>
                <m:sup>
                  <m:r>
                    <w:rPr>
                      <w:rFonts w:ascii="Cambria Math" w:hAnsi="Cambria Math"/>
                      <w:sz w:val="18"/>
                      <w:szCs w:val="18"/>
                    </w:rPr>
                    <m:t>2</m:t>
                  </m:r>
                </m:sup>
              </m:sSup>
              <m:r>
                <w:rPr>
                  <w:rFonts w:ascii="Cambria Math" w:hAnsi="Cambria Math"/>
                  <w:sz w:val="18"/>
                  <w:szCs w:val="18"/>
                </w:rPr>
                <m:t>)</m:t>
              </m:r>
            </m:oMath>
          </w:p>
        </w:tc>
      </w:tr>
      <w:tr w:rsidR="008E10F5" w:rsidRPr="00382EE8" w14:paraId="70889C08" w14:textId="77777777" w:rsidTr="00263EFD">
        <w:tc>
          <w:tcPr>
            <w:tcW w:w="4630" w:type="dxa"/>
          </w:tcPr>
          <w:p w14:paraId="53F86B29" w14:textId="3284F595"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_sn_[bandname]_[plan].fits</w:t>
            </w:r>
          </w:p>
        </w:tc>
        <w:tc>
          <w:tcPr>
            <w:tcW w:w="2942" w:type="dxa"/>
          </w:tcPr>
          <w:p w14:paraId="7C33F69B" w14:textId="77777777" w:rsidR="008E10F5" w:rsidRPr="009C2EE8" w:rsidRDefault="008E10F5" w:rsidP="00DD2B68">
            <w:pPr>
              <w:pStyle w:val="Firstparagraph"/>
              <w:rPr>
                <w:rFonts w:ascii="Courier" w:hAnsi="Courier"/>
                <w:sz w:val="18"/>
                <w:szCs w:val="18"/>
              </w:rPr>
            </w:pPr>
            <w:r w:rsidRPr="009C2EE8">
              <w:rPr>
                <w:rFonts w:ascii="Courier" w:hAnsi="Courier"/>
                <w:sz w:val="18"/>
                <w:szCs w:val="18"/>
              </w:rPr>
              <w:t>Signal to noise ()</w:t>
            </w:r>
          </w:p>
        </w:tc>
      </w:tr>
    </w:tbl>
    <w:p w14:paraId="43D6C555" w14:textId="77777777" w:rsidR="008E10F5" w:rsidRDefault="008E10F5" w:rsidP="00DD2B68"/>
    <w:p w14:paraId="215D3369" w14:textId="77777777" w:rsidR="008E10F5" w:rsidRDefault="008E10F5" w:rsidP="00DD2B68">
      <w:r>
        <w:t>Note that signal to noise is computed as follows:</w:t>
      </w:r>
    </w:p>
    <w:p w14:paraId="0F89FB58" w14:textId="1C445B4B" w:rsidR="008E10F5" w:rsidRPr="008E10F5" w:rsidRDefault="008E10F5" w:rsidP="00DD2B68">
      <m:oMathPara>
        <m:oMath>
          <m:r>
            <w:rPr>
              <w:rFonts w:ascii="Cambria Math" w:hAnsi="Cambria Math"/>
            </w:rPr>
            <m:t>sn</m:t>
          </m:r>
          <m:r>
            <m:rPr>
              <m:sty m:val="p"/>
            </m:rPr>
            <w:rPr>
              <w:rFonts w:ascii="Cambria Math" w:hAnsi="Cambria Math"/>
            </w:rPr>
            <m:t>=</m:t>
          </m:r>
          <m:f>
            <m:fPr>
              <m:ctrlPr>
                <w:rPr>
                  <w:rFonts w:ascii="Cambria Math" w:hAnsi="Cambria Math"/>
                </w:rPr>
              </m:ctrlPr>
            </m:fPr>
            <m:num>
              <m:r>
                <w:rPr>
                  <w:rFonts w:ascii="Cambria Math" w:hAnsi="Cambria Math"/>
                </w:rPr>
                <m:t>signal</m:t>
              </m:r>
              <m:r>
                <m:rPr>
                  <m:sty m:val="p"/>
                </m:rPr>
                <w:rPr>
                  <w:rFonts w:ascii="Cambria Math" w:hAnsi="Cambria Math"/>
                </w:rPr>
                <m:t>⋅</m:t>
              </m:r>
              <m:r>
                <w:rPr>
                  <w:rFonts w:ascii="Cambria Math" w:hAnsi="Cambria Math"/>
                </w:rPr>
                <m:t>integration</m:t>
              </m:r>
              <m:r>
                <m:rPr>
                  <m:sty m:val="p"/>
                </m:rPr>
                <w:rPr>
                  <w:rFonts w:ascii="Cambria Math" w:hAnsi="Cambria Math"/>
                </w:rPr>
                <m:t xml:space="preserve"> </m:t>
              </m:r>
              <m:r>
                <w:rPr>
                  <w:rFonts w:ascii="Cambria Math" w:hAnsi="Cambria Math"/>
                </w:rPr>
                <m:t>time</m:t>
              </m:r>
            </m:num>
            <m:den>
              <m:rad>
                <m:radPr>
                  <m:degHide m:val="1"/>
                  <m:ctrlPr>
                    <w:rPr>
                      <w:rFonts w:ascii="Cambria Math" w:hAnsi="Cambria Math"/>
                    </w:rPr>
                  </m:ctrlPr>
                </m:radPr>
                <m:deg/>
                <m:e>
                  <m:r>
                    <m:rPr>
                      <m:sty m:val="p"/>
                    </m:rPr>
                    <w:rPr>
                      <w:rFonts w:ascii="Cambria Math" w:hAnsi="Cambria Math"/>
                    </w:rPr>
                    <m:t>variance</m:t>
                  </m:r>
                </m:e>
              </m:rad>
            </m:den>
          </m:f>
        </m:oMath>
      </m:oMathPara>
    </w:p>
    <w:p w14:paraId="3B7C1B49" w14:textId="77777777" w:rsidR="008E10F5" w:rsidRDefault="008E10F5" w:rsidP="00DD2B68">
      <w:r>
        <w:t>yes, we violate the first normal form for convenience. Also note that the STD is computed assuming the detector has a read noise of Detector.RN (documented in the MOSFIRE Pre Ship Review as 21 electron) per fowler sample. Thus, the final STD is</w:t>
      </w:r>
    </w:p>
    <w:p w14:paraId="232FA1D4" w14:textId="77777777" w:rsidR="008E10F5" w:rsidRPr="008E10F5" w:rsidRDefault="008E10F5" w:rsidP="00DD2B68">
      <m:oMathPara>
        <m:oMath>
          <m:r>
            <w:rPr>
              <w:rFonts w:ascii="Cambria Math" w:hAnsi="Cambria Math"/>
            </w:rPr>
            <m:t>STD</m:t>
          </m:r>
          <m:r>
            <m:rPr>
              <m:sty m:val="p"/>
            </m:rPr>
            <w:rPr>
              <w:rFonts w:ascii="Cambria Math" w:hAnsi="Cambria Math"/>
            </w:rPr>
            <m:t>=</m:t>
          </m:r>
          <m:f>
            <m:fPr>
              <m:ctrlPr>
                <w:rPr>
                  <w:rFonts w:ascii="Cambria Math" w:hAnsi="Cambria Math"/>
                </w:rPr>
              </m:ctrlPr>
            </m:fPr>
            <m:num>
              <m:r>
                <m:rPr>
                  <m:sty m:val="p"/>
                </m:rPr>
                <w:rPr>
                  <w:rFonts w:ascii="Cambria Math" w:hAnsi="Cambria Math"/>
                </w:rPr>
                <m:t xml:space="preserve">21 </m:t>
              </m:r>
              <m:r>
                <w:rPr>
                  <w:rFonts w:ascii="Cambria Math" w:hAnsi="Cambria Math"/>
                </w:rPr>
                <m:t>electron</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reads</m:t>
                      </m:r>
                    </m:sub>
                  </m:sSub>
                </m:e>
              </m:rad>
            </m:den>
          </m:f>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 xml:space="preserve"># </m:t>
              </m:r>
              <m:r>
                <w:rPr>
                  <w:rFonts w:ascii="Cambria Math" w:hAnsi="Cambria Math"/>
                </w:rPr>
                <m:t>detected</m:t>
              </m:r>
              <m:r>
                <m:rPr>
                  <m:sty m:val="p"/>
                </m:rPr>
                <w:rPr>
                  <w:rFonts w:ascii="Cambria Math" w:hAnsi="Cambria Math"/>
                </w:rPr>
                <m:t xml:space="preserve"> </m:t>
              </m:r>
              <m:r>
                <w:rPr>
                  <w:rFonts w:ascii="Cambria Math" w:hAnsi="Cambria Math"/>
                </w:rPr>
                <m:t>electron</m:t>
              </m:r>
            </m:e>
          </m:rad>
        </m:oMath>
      </m:oMathPara>
    </w:p>
    <w:p w14:paraId="7560017A" w14:textId="77777777" w:rsidR="008E10F5" w:rsidRPr="00382EE8" w:rsidRDefault="008E10F5" w:rsidP="00DD2B68">
      <w:r>
        <w:t>assuming the gain in Detector.gain. Note that there is no shot noise from dark current, which was measured to be negligible at pre-ship review.</w:t>
      </w:r>
    </w:p>
    <w:p w14:paraId="7F259FC0" w14:textId="77777777" w:rsidR="008E10F5" w:rsidRDefault="008E10F5" w:rsidP="00DD2B68">
      <w:r>
        <w:t>An example of what the output looks like is here:</w:t>
      </w:r>
    </w:p>
    <w:p w14:paraId="616E8175" w14:textId="77777777" w:rsidR="008E10F5" w:rsidRDefault="008E10F5" w:rsidP="00DD2B68">
      <w:r>
        <w:drawing>
          <wp:inline distT="0" distB="0" distL="0" distR="0" wp14:anchorId="509E3AED" wp14:editId="614779FA">
            <wp:extent cx="4671060" cy="3296920"/>
            <wp:effectExtent l="0" t="0" r="254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060" cy="3296920"/>
                    </a:xfrm>
                    <a:prstGeom prst="rect">
                      <a:avLst/>
                    </a:prstGeom>
                    <a:noFill/>
                    <a:ln>
                      <a:noFill/>
                    </a:ln>
                  </pic:spPr>
                </pic:pic>
              </a:graphicData>
            </a:graphic>
          </wp:inline>
        </w:drawing>
      </w:r>
    </w:p>
    <w:p w14:paraId="67695751" w14:textId="3180BF50" w:rsidR="008E10F5" w:rsidRPr="003C42AF" w:rsidRDefault="003C42AF" w:rsidP="00DD2B68">
      <w:pPr>
        <w:rPr>
          <w:i/>
        </w:rPr>
      </w:pPr>
      <w:r w:rsidRPr="003C42AF">
        <w:rPr>
          <w:i/>
        </w:rPr>
        <w:t>Image showing the itime, bsub, and rectified wavelength images. The green crosses are marking the location of the same pixel in each image.</w:t>
      </w:r>
    </w:p>
    <w:p w14:paraId="4F47BB41" w14:textId="77777777" w:rsidR="008E10F5" w:rsidRDefault="008E10F5" w:rsidP="00DD2B68"/>
    <w:p w14:paraId="0CE62D90" w14:textId="7F1FE18A" w:rsidR="00D3472D" w:rsidRDefault="00D3472D" w:rsidP="00D3472D">
      <w:pPr>
        <w:pStyle w:val="Heading1"/>
      </w:pPr>
      <w:r>
        <w:t>Rectify</w:t>
      </w:r>
    </w:p>
    <w:p w14:paraId="756E9878" w14:textId="60B401D9" w:rsidR="00D3472D" w:rsidRDefault="00D3472D" w:rsidP="00D3472D">
      <w:r>
        <w:t xml:space="preserve">The last step in the reduction process is to combine the wavelength solution </w:t>
      </w:r>
      <w:r w:rsidR="0095123D">
        <w:t xml:space="preserve">with </w:t>
      </w:r>
      <w:r>
        <w:t>the backgroun subtracted images</w:t>
      </w:r>
      <w:r w:rsidR="0095123D">
        <w:t xml:space="preserve"> and then shift and combine the nod positions</w:t>
      </w:r>
      <w:r>
        <w:t xml:space="preserve">. </w:t>
      </w:r>
      <w:r w:rsidR="00385A76">
        <w:t xml:space="preserve">If reducing Kband, be sure to use the merged wave_stack solution.  </w:t>
      </w:r>
      <w:r>
        <w:t>To do this we uncomment the following lines in the Driver.py file:</w:t>
      </w:r>
    </w:p>
    <w:p w14:paraId="7B56B5FF" w14:textId="77777777" w:rsidR="00B46E84" w:rsidRPr="00B46E84" w:rsidRDefault="00B46E84" w:rsidP="00B46E84">
      <w:pPr>
        <w:rPr>
          <w:rFonts w:ascii="Courier" w:hAnsi="Courier"/>
          <w:sz w:val="18"/>
          <w:szCs w:val="18"/>
        </w:rPr>
      </w:pPr>
      <w:r w:rsidRPr="00B46E84">
        <w:rPr>
          <w:rFonts w:ascii="Courier" w:hAnsi="Courier"/>
          <w:sz w:val="18"/>
          <w:szCs w:val="18"/>
        </w:rPr>
        <w:t>redfiles = ["eps_" + file + ".fits" for file in obsfiles]</w:t>
      </w:r>
    </w:p>
    <w:p w14:paraId="4890E57B" w14:textId="77777777" w:rsidR="00B46E84" w:rsidRPr="00B46E84" w:rsidRDefault="00B46E84" w:rsidP="00B46E84">
      <w:pPr>
        <w:rPr>
          <w:rFonts w:ascii="Courier" w:hAnsi="Courier"/>
          <w:sz w:val="18"/>
          <w:szCs w:val="18"/>
        </w:rPr>
      </w:pPr>
      <w:r w:rsidRPr="00B46E84">
        <w:rPr>
          <w:rFonts w:ascii="Courier" w:hAnsi="Courier"/>
          <w:sz w:val="18"/>
          <w:szCs w:val="18"/>
        </w:rPr>
        <w:t>Rectify.handle_rectification(maskname, redfiles,</w:t>
      </w:r>
    </w:p>
    <w:p w14:paraId="79C0849C" w14:textId="77777777" w:rsidR="00B46E84" w:rsidRPr="00B46E84" w:rsidRDefault="00B46E84" w:rsidP="00B46E84">
      <w:pPr>
        <w:rPr>
          <w:rFonts w:ascii="Courier" w:hAnsi="Courier"/>
          <w:sz w:val="18"/>
          <w:szCs w:val="18"/>
        </w:rPr>
      </w:pPr>
      <w:r w:rsidRPr="00B46E84">
        <w:rPr>
          <w:rFonts w:ascii="Courier" w:hAnsi="Courier"/>
          <w:sz w:val="18"/>
          <w:szCs w:val="18"/>
        </w:rPr>
        <w:t xml:space="preserve">        'lambda_solution_wave_stack_J_m130114_0443-0445.fits',</w:t>
      </w:r>
    </w:p>
    <w:p w14:paraId="115B1D0E" w14:textId="7E4ED650" w:rsidR="00B46E84" w:rsidRPr="00B46E84" w:rsidRDefault="00B46E84" w:rsidP="003C42AF">
      <w:pPr>
        <w:ind w:left="1260" w:hanging="450"/>
        <w:rPr>
          <w:rFonts w:ascii="Courier" w:hAnsi="Courier"/>
          <w:sz w:val="18"/>
          <w:szCs w:val="18"/>
        </w:rPr>
      </w:pPr>
      <w:r w:rsidRPr="00B46E84">
        <w:rPr>
          <w:rFonts w:ascii="Courier" w:hAnsi="Courier"/>
          <w:sz w:val="18"/>
          <w:szCs w:val="18"/>
        </w:rPr>
        <w:t xml:space="preserve">    band, </w:t>
      </w:r>
      <w:r w:rsidR="003C42AF">
        <w:rPr>
          <w:rFonts w:ascii="Courier" w:hAnsi="Courier"/>
          <w:sz w:val="18"/>
          <w:szCs w:val="18"/>
        </w:rPr>
        <w:t xml:space="preserve">   </w:t>
      </w:r>
      <w:r w:rsidRPr="00B46E84">
        <w:rPr>
          <w:rFonts w:ascii="Courier" w:hAnsi="Courier"/>
          <w:sz w:val="18"/>
          <w:szCs w:val="18"/>
        </w:rPr>
        <w:t>"/Users/mkassis/Documents/KeckInstrs/MOSFIRE/DRP_CODE_June2014/DATA/2014may08/m130114_0443.fits",</w:t>
      </w:r>
    </w:p>
    <w:p w14:paraId="6F7668F7" w14:textId="77777777" w:rsidR="00B46E84" w:rsidRPr="00B46E84" w:rsidRDefault="00B46E84" w:rsidP="003C42AF">
      <w:pPr>
        <w:ind w:left="450"/>
        <w:rPr>
          <w:rFonts w:ascii="Courier" w:hAnsi="Courier"/>
          <w:sz w:val="18"/>
          <w:szCs w:val="18"/>
        </w:rPr>
      </w:pPr>
      <w:r w:rsidRPr="00B46E84">
        <w:rPr>
          <w:rFonts w:ascii="Courier" w:hAnsi="Courier"/>
          <w:sz w:val="18"/>
          <w:szCs w:val="18"/>
        </w:rPr>
        <w:t xml:space="preserve">    waveops)</w:t>
      </w:r>
    </w:p>
    <w:p w14:paraId="2BF448A2" w14:textId="77777777" w:rsidR="00B46E84" w:rsidRDefault="00B46E84" w:rsidP="00D3472D"/>
    <w:p w14:paraId="08F9654C" w14:textId="77777777" w:rsidR="009C2EE8" w:rsidRDefault="009C2EE8" w:rsidP="00D3472D"/>
    <w:p w14:paraId="62AFCBC1" w14:textId="77777777" w:rsidR="009C2EE8" w:rsidRDefault="009C2EE8" w:rsidP="00D3472D"/>
    <w:p w14:paraId="0DE79DFC" w14:textId="4134A5C4" w:rsidR="008E10F5" w:rsidRDefault="0095123D" w:rsidP="00DD2B68">
      <w:r>
        <w:t>The output from this procedure produces four files for every slit.</w:t>
      </w:r>
    </w:p>
    <w:tbl>
      <w:tblPr>
        <w:tblStyle w:val="TableGrid"/>
        <w:tblW w:w="0" w:type="auto"/>
        <w:tblLook w:val="04A0" w:firstRow="1" w:lastRow="0" w:firstColumn="1" w:lastColumn="0" w:noHBand="0" w:noVBand="1"/>
      </w:tblPr>
      <w:tblGrid>
        <w:gridCol w:w="4630"/>
        <w:gridCol w:w="2942"/>
      </w:tblGrid>
      <w:tr w:rsidR="0095123D" w14:paraId="060A76A4" w14:textId="77777777" w:rsidTr="0095123D">
        <w:trPr>
          <w:cnfStyle w:val="100000000000" w:firstRow="1" w:lastRow="0" w:firstColumn="0" w:lastColumn="0" w:oddVBand="0" w:evenVBand="0" w:oddHBand="0" w:evenHBand="0" w:firstRowFirstColumn="0" w:firstRowLastColumn="0" w:lastRowFirstColumn="0" w:lastRowLastColumn="0"/>
        </w:trPr>
        <w:tc>
          <w:tcPr>
            <w:tcW w:w="4630" w:type="dxa"/>
          </w:tcPr>
          <w:p w14:paraId="1BC82F71" w14:textId="77777777" w:rsidR="0095123D" w:rsidRPr="00382EE8" w:rsidRDefault="0095123D" w:rsidP="0095123D">
            <w:pPr>
              <w:pStyle w:val="Firstparagraph"/>
            </w:pPr>
            <w:r>
              <w:t>Filename</w:t>
            </w:r>
          </w:p>
        </w:tc>
        <w:tc>
          <w:tcPr>
            <w:tcW w:w="2942" w:type="dxa"/>
          </w:tcPr>
          <w:p w14:paraId="69D0B05B" w14:textId="77777777" w:rsidR="0095123D" w:rsidRDefault="0095123D" w:rsidP="0095123D">
            <w:pPr>
              <w:pStyle w:val="Firstparagraph"/>
            </w:pPr>
            <w:r>
              <w:t>Content (units)</w:t>
            </w:r>
          </w:p>
        </w:tc>
      </w:tr>
      <w:tr w:rsidR="0095123D" w:rsidRPr="00382EE8" w14:paraId="4FC7C674" w14:textId="77777777" w:rsidTr="0095123D">
        <w:tc>
          <w:tcPr>
            <w:tcW w:w="4630" w:type="dxa"/>
          </w:tcPr>
          <w:p w14:paraId="5A76346A" w14:textId="6A88B3B6"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[maskname]_[band]_[object]_eps.fits</w:t>
            </w:r>
          </w:p>
        </w:tc>
        <w:tc>
          <w:tcPr>
            <w:tcW w:w="2942" w:type="dxa"/>
          </w:tcPr>
          <w:p w14:paraId="03C5A140"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Signal (</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r>
                <w:rPr>
                  <w:rFonts w:ascii="Cambria Math" w:hAnsi="Cambria Math"/>
                  <w:sz w:val="18"/>
                  <w:szCs w:val="18"/>
                </w:rPr>
                <m:t>/s</m:t>
              </m:r>
            </m:oMath>
            <w:r w:rsidRPr="009C2EE8">
              <w:rPr>
                <w:rFonts w:ascii="Courier" w:hAnsi="Courier"/>
                <w:sz w:val="18"/>
                <w:szCs w:val="18"/>
              </w:rPr>
              <w:t>)</w:t>
            </w:r>
          </w:p>
        </w:tc>
      </w:tr>
      <w:tr w:rsidR="0095123D" w:rsidRPr="00382EE8" w14:paraId="175A1ECA" w14:textId="77777777" w:rsidTr="0095123D">
        <w:tc>
          <w:tcPr>
            <w:tcW w:w="4630" w:type="dxa"/>
          </w:tcPr>
          <w:p w14:paraId="3E151E71" w14:textId="196343F5"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[maskname]_[band]_[object]_itime.fits</w:t>
            </w:r>
          </w:p>
        </w:tc>
        <w:tc>
          <w:tcPr>
            <w:tcW w:w="2942" w:type="dxa"/>
          </w:tcPr>
          <w:p w14:paraId="4B3DA7C5"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 xml:space="preserve">Integration time </w:t>
            </w:r>
            <m:oMath>
              <m:r>
                <w:rPr>
                  <w:rFonts w:ascii="Cambria Math" w:hAnsi="Cambria Math"/>
                  <w:sz w:val="18"/>
                  <w:szCs w:val="18"/>
                </w:rPr>
                <m:t>(s)</m:t>
              </m:r>
            </m:oMath>
          </w:p>
        </w:tc>
      </w:tr>
      <w:tr w:rsidR="0095123D" w:rsidRPr="00382EE8" w14:paraId="17DDE6DD" w14:textId="77777777" w:rsidTr="0095123D">
        <w:tc>
          <w:tcPr>
            <w:tcW w:w="4630" w:type="dxa"/>
          </w:tcPr>
          <w:p w14:paraId="775BE646" w14:textId="06AE17ED"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[maskname]_[band]_[object]_sig.fits</w:t>
            </w:r>
          </w:p>
        </w:tc>
        <w:tc>
          <w:tcPr>
            <w:tcW w:w="2942" w:type="dxa"/>
          </w:tcPr>
          <w:p w14:paraId="1B9E02CB" w14:textId="50E0169D" w:rsidR="0095123D" w:rsidRPr="009C2EE8" w:rsidRDefault="0095123D" w:rsidP="0095123D">
            <w:pPr>
              <w:pStyle w:val="Firstparagraph"/>
              <w:rPr>
                <w:rFonts w:ascii="Courier" w:hAnsi="Courier"/>
                <w:sz w:val="18"/>
                <w:szCs w:val="18"/>
              </w:rPr>
            </w:pPr>
            <w:r w:rsidRPr="009C2EE8">
              <w:rPr>
                <w:rFonts w:ascii="Courier" w:hAnsi="Courier"/>
                <w:sz w:val="18"/>
                <w:szCs w:val="18"/>
              </w:rPr>
              <w:t xml:space="preserve">Variance </w:t>
            </w:r>
            <m:oMath>
              <m:r>
                <w:rPr>
                  <w:rFonts w:ascii="Cambria Math" w:hAnsi="Cambria Math"/>
                  <w:sz w:val="18"/>
                  <w:szCs w:val="18"/>
                </w:rPr>
                <m:t>(</m:t>
              </m:r>
              <m:sSup>
                <m:sSupPr>
                  <m:ctrlPr>
                    <w:rPr>
                      <w:rFonts w:ascii="Cambria Math" w:hAnsi="Cambria Math"/>
                      <w:i/>
                      <w:sz w:val="18"/>
                      <w:szCs w:val="18"/>
                    </w:rPr>
                  </m:ctrlPr>
                </m:sSup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e>
                <m:sup>
                  <m:r>
                    <w:rPr>
                      <w:rFonts w:ascii="Cambria Math" w:hAnsi="Cambria Math"/>
                      <w:sz w:val="18"/>
                      <w:szCs w:val="18"/>
                    </w:rPr>
                    <m:t>2</m:t>
                  </m:r>
                </m:sup>
              </m:sSup>
              <m:r>
                <w:rPr>
                  <w:rFonts w:ascii="Cambria Math" w:hAnsi="Cambria Math"/>
                  <w:sz w:val="18"/>
                  <w:szCs w:val="18"/>
                </w:rPr>
                <m:t>)</m:t>
              </m:r>
            </m:oMath>
            <w:r w:rsidR="00D71539" w:rsidRPr="009C2EE8">
              <w:rPr>
                <w:rFonts w:ascii="Courier" w:hAnsi="Courier"/>
                <w:sz w:val="18"/>
                <w:szCs w:val="18"/>
              </w:rPr>
              <w:t xml:space="preserve"> ?</w:t>
            </w:r>
          </w:p>
        </w:tc>
      </w:tr>
      <w:tr w:rsidR="0095123D" w:rsidRPr="00382EE8" w14:paraId="2D73069E" w14:textId="77777777" w:rsidTr="0095123D">
        <w:tc>
          <w:tcPr>
            <w:tcW w:w="4630" w:type="dxa"/>
          </w:tcPr>
          <w:p w14:paraId="36EE59D8" w14:textId="1032C4A1"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[maskname]_[band]_{object}_snrs.fits</w:t>
            </w:r>
          </w:p>
        </w:tc>
        <w:tc>
          <w:tcPr>
            <w:tcW w:w="2942" w:type="dxa"/>
          </w:tcPr>
          <w:p w14:paraId="70F977BA"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Signal to noise ()</w:t>
            </w:r>
          </w:p>
        </w:tc>
      </w:tr>
    </w:tbl>
    <w:p w14:paraId="4E161BC8" w14:textId="77777777" w:rsidR="0095123D" w:rsidRDefault="0095123D" w:rsidP="00DD2B68"/>
    <w:p w14:paraId="09A47935" w14:textId="38D4A793" w:rsidR="008E10F5" w:rsidRDefault="00D71539" w:rsidP="00DD2B68">
      <w:r>
        <w:t>There is also four images without the “object” in the name. These four files contain the composit spectra with all spectra aligned spectrally and both beams combined. In the *eps.fits files, you will see two negative traces and one positive trace.  For a two position nod, the eps files is (A-B) +((B-A)shifted).</w:t>
      </w:r>
    </w:p>
    <w:p w14:paraId="512D86C5" w14:textId="4CD35561" w:rsidR="00D71539" w:rsidRDefault="00D71539" w:rsidP="00DD2B68">
      <w:r>
        <w:t>When extracting the emission from an object or measuring the position of an emission line, you should be accessing the *eps.fits files with the wavelength solution written into the WCS information.</w:t>
      </w:r>
    </w:p>
    <w:p w14:paraId="2C6CB5F0" w14:textId="77777777" w:rsidR="002054FD" w:rsidRDefault="002054FD" w:rsidP="00473FE6">
      <w:pPr>
        <w:pStyle w:val="Heading1"/>
      </w:pPr>
      <w:r>
        <w:t>Long2pos Reductions</w:t>
      </w:r>
    </w:p>
    <w:p w14:paraId="00933D76" w14:textId="12F4B06A" w:rsidR="002054FD" w:rsidRDefault="002054FD" w:rsidP="002054FD">
      <w:pPr>
        <w:pStyle w:val="Firstparagraph"/>
      </w:pPr>
      <w:r>
        <w:t>A special driver is provided for long2pos reductions.</w:t>
      </w:r>
    </w:p>
    <w:p w14:paraId="614AF061" w14:textId="77777777" w:rsidR="002054FD" w:rsidRDefault="002054FD" w:rsidP="002054FD"/>
    <w:p w14:paraId="50209558" w14:textId="324CF317" w:rsidR="002054FD" w:rsidRDefault="002054FD" w:rsidP="002054FD">
      <w:r>
        <w:t>As s reminder, these observations are taken using a script which is run either from the command line (acq_long2pos) or via the background menu. The script produces different results depending on whether the long2pos mask was setup in science mode (only narrow slits) or in alignment mode (narrow and wide slits).</w:t>
      </w:r>
    </w:p>
    <w:p w14:paraId="73AF9751" w14:textId="77777777" w:rsidR="002054FD" w:rsidRDefault="002054FD" w:rsidP="002054FD"/>
    <w:p w14:paraId="4D168C27" w14:textId="6ECDB897" w:rsidR="002054FD" w:rsidRDefault="002054FD" w:rsidP="002054FD">
      <w:r>
        <w:t xml:space="preserve">In the general case of a combination of narrow and wide slits, each run of the script generates 6 images, 3 for each of the two slits. We will refer to the two positions as position A and position C (position B is the intial position used only for alignment). </w:t>
      </w:r>
    </w:p>
    <w:p w14:paraId="55AD2769" w14:textId="6610CB20" w:rsidR="002054FD" w:rsidRDefault="002054FD" w:rsidP="002054FD">
      <w:r>
        <w:t>Depending on when your data was generated, you might find different Offset files in your directory. Files generated before June 10, 2015 use a different set of YOFFSET keywords than files generated after that date. Unfortunately, the set of keywords generated before June 10, 2015 is not compatible with the pipeline and must be updated: for this we provide a special set of instructions as part of as the driver file to automatically update the keywords.</w:t>
      </w:r>
    </w:p>
    <w:p w14:paraId="652F63B4" w14:textId="77777777" w:rsidR="002054FD" w:rsidRDefault="002054FD" w:rsidP="002054FD"/>
    <w:p w14:paraId="2D4D898E" w14:textId="0CB40930" w:rsidR="002054FD" w:rsidRDefault="002054FD" w:rsidP="002054FD">
      <w:r>
        <w:t>For files generated before June 10, 2015, you will find 6 Offset files, named Offset_XXX_object_name_PosY.txt, where XXX can be -21, -14,-7, 7, 14 and 21, the object name is taken from the object keyword, and Y can be either A or C. Similar names are produced if the observations has the correct keywords, but in that case XXX will be one of -7, 0, or 7.</w:t>
      </w:r>
    </w:p>
    <w:p w14:paraId="12A2DAE4" w14:textId="559D41E2" w:rsidR="002054FD" w:rsidRDefault="002054FD" w:rsidP="002054FD">
      <w:r>
        <w:t>It is important to notice that the reduction described here is based on the assumption that proper arc lamps are obtained in the afternoon. Specifically, either a Ne or Ar calibration must be obtained with the long2pos mask executed in science mode, and not in alignment mode. In science mode the wide part of the slits is not present. If the slit was executed in alignment mode, the wide part of the slits would prevent a wavelength calibration.</w:t>
      </w:r>
    </w:p>
    <w:p w14:paraId="3DD5FED0" w14:textId="77777777" w:rsidR="002054FD" w:rsidRDefault="002054FD" w:rsidP="002054FD"/>
    <w:p w14:paraId="0CF57085" w14:textId="5301D1F0" w:rsidR="002054FD" w:rsidRDefault="002054FD" w:rsidP="002054FD">
      <w:r>
        <w:t>Note that this also means that if you took your science data at night in long2pos_specphot mode, the mask name of your science file might be long2pos_specphot, rather than long2pos, and the arcs and flats might end up in the wrong subdirectory when the files are processed via mospy handle. In this case it will be necessary to copy Ar.txt, Ne.txt and Flat*.txt from the directory long2pos to your long2pos_specphot directory.</w:t>
      </w:r>
    </w:p>
    <w:p w14:paraId="1CCBD6F2" w14:textId="77777777" w:rsidR="002054FD" w:rsidRDefault="002054FD" w:rsidP="002054FD"/>
    <w:p w14:paraId="31238830" w14:textId="6470982B" w:rsidR="00341C62" w:rsidRDefault="000520F5" w:rsidP="002054FD">
      <w:r>
        <w:t>Let’s now look at the driver file.</w:t>
      </w:r>
    </w:p>
    <w:p w14:paraId="3B2C563E" w14:textId="6EDA0566" w:rsidR="00341C62" w:rsidRDefault="00341C62" w:rsidP="002054FD">
      <w:r>
        <w:t>The declaration “longslit =” is used to define the pixel boundaries of the long2pos observations. In general, it is correct and should not be changed. It might need to be updated in the future is a new long2pos mask is used. Note that it is important to specify ‘mode’=’long2pos’</w:t>
      </w:r>
    </w:p>
    <w:p w14:paraId="3D0DFCD0" w14:textId="77777777" w:rsidR="00341C62" w:rsidRDefault="00341C62" w:rsidP="002054FD"/>
    <w:p w14:paraId="5CA87A9F" w14:textId="14C302FC" w:rsidR="00341C62" w:rsidRDefault="00341C62" w:rsidP="002054FD">
      <w:r>
        <w:t xml:space="preserve">The following section describes the rather long list of Offset files that we will use for the reduction. </w:t>
      </w:r>
    </w:p>
    <w:p w14:paraId="46751568" w14:textId="41D3B49D" w:rsidR="00341C62" w:rsidRDefault="00341C62" w:rsidP="002054FD">
      <w:r>
        <w:t>For observations obtained before June 10, 2015, this section might look like this:</w:t>
      </w:r>
    </w:p>
    <w:p w14:paraId="18564CF9" w14:textId="77777777" w:rsidR="00341C62" w:rsidRDefault="00341C62" w:rsidP="002054FD"/>
    <w:p w14:paraId="184A037F" w14:textId="3E07961C" w:rsidR="00341C62" w:rsidRPr="00341C62" w:rsidRDefault="00341C62" w:rsidP="00341C62">
      <w:pPr>
        <w:jc w:val="left"/>
        <w:rPr>
          <w:rFonts w:ascii="Courier" w:hAnsi="Courier"/>
          <w:sz w:val="18"/>
          <w:szCs w:val="18"/>
        </w:rPr>
      </w:pPr>
      <w:r w:rsidRPr="00341C62">
        <w:rPr>
          <w:rFonts w:ascii="Courier" w:hAnsi="Courier"/>
          <w:sz w:val="18"/>
          <w:szCs w:val="18"/>
        </w:rPr>
        <w:t>obsfiles_posC_narrow = ['Offset_-21_HIP85871</w:t>
      </w:r>
      <w:r>
        <w:rPr>
          <w:rFonts w:ascii="Courier" w:hAnsi="Courier"/>
          <w:sz w:val="18"/>
          <w:szCs w:val="18"/>
        </w:rPr>
        <w:t>_PosC</w:t>
      </w:r>
      <w:r w:rsidRPr="00341C62">
        <w:rPr>
          <w:rFonts w:ascii="Courier" w:hAnsi="Courier"/>
          <w:sz w:val="18"/>
          <w:szCs w:val="18"/>
        </w:rPr>
        <w:t>.txt', 'Offset_-7_HIP85871</w:t>
      </w:r>
      <w:r>
        <w:rPr>
          <w:rFonts w:ascii="Courier" w:hAnsi="Courier"/>
          <w:sz w:val="18"/>
          <w:szCs w:val="18"/>
        </w:rPr>
        <w:t>_PosC</w:t>
      </w:r>
      <w:r w:rsidRPr="00341C62">
        <w:rPr>
          <w:rFonts w:ascii="Courier" w:hAnsi="Courier"/>
          <w:sz w:val="18"/>
          <w:szCs w:val="18"/>
        </w:rPr>
        <w:t>.txt']</w:t>
      </w:r>
    </w:p>
    <w:p w14:paraId="6A74CEB7" w14:textId="21CC6E75" w:rsidR="00341C62" w:rsidRPr="00341C62" w:rsidRDefault="00341C62" w:rsidP="00341C62">
      <w:pPr>
        <w:jc w:val="left"/>
        <w:rPr>
          <w:rFonts w:ascii="Courier" w:hAnsi="Courier"/>
          <w:sz w:val="18"/>
          <w:szCs w:val="18"/>
        </w:rPr>
      </w:pPr>
      <w:r w:rsidRPr="00341C62">
        <w:rPr>
          <w:rFonts w:ascii="Courier" w:hAnsi="Courier"/>
          <w:sz w:val="18"/>
          <w:szCs w:val="18"/>
        </w:rPr>
        <w:t>targetCnarrow = "HIP85871_posC_narrow"</w:t>
      </w:r>
    </w:p>
    <w:p w14:paraId="1E2B296F" w14:textId="77777777" w:rsidR="00341C62" w:rsidRPr="00341C62" w:rsidRDefault="00341C62" w:rsidP="00341C62">
      <w:pPr>
        <w:jc w:val="left"/>
        <w:rPr>
          <w:rFonts w:ascii="Courier" w:hAnsi="Courier"/>
          <w:sz w:val="18"/>
          <w:szCs w:val="18"/>
        </w:rPr>
      </w:pPr>
    </w:p>
    <w:p w14:paraId="78E150D3" w14:textId="3199712A" w:rsidR="00341C62" w:rsidRPr="00341C62" w:rsidRDefault="00341C62" w:rsidP="00341C62">
      <w:pPr>
        <w:jc w:val="left"/>
        <w:rPr>
          <w:rFonts w:ascii="Courier" w:hAnsi="Courier"/>
          <w:sz w:val="18"/>
          <w:szCs w:val="18"/>
        </w:rPr>
      </w:pPr>
      <w:r w:rsidRPr="00341C62">
        <w:rPr>
          <w:rFonts w:ascii="Courier" w:hAnsi="Courier"/>
          <w:sz w:val="18"/>
          <w:szCs w:val="18"/>
        </w:rPr>
        <w:t>obsfiles_posA_narrow = ['Offset_7_HIP85871</w:t>
      </w:r>
      <w:r>
        <w:rPr>
          <w:rFonts w:ascii="Courier" w:hAnsi="Courier"/>
          <w:sz w:val="18"/>
          <w:szCs w:val="18"/>
        </w:rPr>
        <w:t>_PosA</w:t>
      </w:r>
      <w:r w:rsidRPr="00341C62">
        <w:rPr>
          <w:rFonts w:ascii="Courier" w:hAnsi="Courier"/>
          <w:sz w:val="18"/>
          <w:szCs w:val="18"/>
        </w:rPr>
        <w:t>.txt', 'Offset_21_HIP85871</w:t>
      </w:r>
      <w:r>
        <w:rPr>
          <w:rFonts w:ascii="Courier" w:hAnsi="Courier"/>
          <w:sz w:val="18"/>
          <w:szCs w:val="18"/>
        </w:rPr>
        <w:t>_PosA</w:t>
      </w:r>
      <w:r w:rsidRPr="00341C62">
        <w:rPr>
          <w:rFonts w:ascii="Courier" w:hAnsi="Courier"/>
          <w:sz w:val="18"/>
          <w:szCs w:val="18"/>
        </w:rPr>
        <w:t>.txt']</w:t>
      </w:r>
    </w:p>
    <w:p w14:paraId="76E6B61F" w14:textId="7ABC3865" w:rsidR="00341C62" w:rsidRPr="00341C62" w:rsidRDefault="00341C62" w:rsidP="00341C62">
      <w:pPr>
        <w:jc w:val="left"/>
        <w:rPr>
          <w:rFonts w:ascii="Courier" w:hAnsi="Courier"/>
          <w:sz w:val="18"/>
          <w:szCs w:val="18"/>
        </w:rPr>
      </w:pPr>
      <w:r w:rsidRPr="00341C62">
        <w:rPr>
          <w:rFonts w:ascii="Courier" w:hAnsi="Courier"/>
          <w:sz w:val="18"/>
          <w:szCs w:val="18"/>
        </w:rPr>
        <w:t>targetAnarrow = "HIP85871_posA_narrow"</w:t>
      </w:r>
    </w:p>
    <w:p w14:paraId="0BE5ACB0" w14:textId="77777777" w:rsidR="00341C62" w:rsidRPr="00341C62" w:rsidRDefault="00341C62" w:rsidP="00341C62">
      <w:pPr>
        <w:jc w:val="left"/>
        <w:rPr>
          <w:rFonts w:ascii="Courier" w:hAnsi="Courier"/>
          <w:sz w:val="18"/>
          <w:szCs w:val="18"/>
        </w:rPr>
      </w:pPr>
    </w:p>
    <w:p w14:paraId="051EA54C" w14:textId="51B19785" w:rsidR="00341C62" w:rsidRPr="00341C62" w:rsidRDefault="00341C62" w:rsidP="00341C62">
      <w:pPr>
        <w:jc w:val="left"/>
        <w:rPr>
          <w:rFonts w:ascii="Courier" w:hAnsi="Courier"/>
          <w:sz w:val="18"/>
          <w:szCs w:val="18"/>
        </w:rPr>
      </w:pPr>
      <w:r w:rsidRPr="00341C62">
        <w:rPr>
          <w:rFonts w:ascii="Courier" w:hAnsi="Courier"/>
          <w:sz w:val="18"/>
          <w:szCs w:val="18"/>
        </w:rPr>
        <w:t>obsfiles_posC_wide = ['Offset_-14_HIP85871</w:t>
      </w:r>
      <w:r>
        <w:rPr>
          <w:rFonts w:ascii="Courier" w:hAnsi="Courier"/>
          <w:sz w:val="18"/>
          <w:szCs w:val="18"/>
        </w:rPr>
        <w:t>_PosC</w:t>
      </w:r>
      <w:r w:rsidRPr="00341C62">
        <w:rPr>
          <w:rFonts w:ascii="Courier" w:hAnsi="Courier"/>
          <w:sz w:val="18"/>
          <w:szCs w:val="18"/>
        </w:rPr>
        <w:t>.txt','Offset_-7_HIP85871</w:t>
      </w:r>
      <w:r>
        <w:rPr>
          <w:rFonts w:ascii="Courier" w:hAnsi="Courier"/>
          <w:sz w:val="18"/>
          <w:szCs w:val="18"/>
        </w:rPr>
        <w:t>_PosC</w:t>
      </w:r>
      <w:r w:rsidRPr="00341C62">
        <w:rPr>
          <w:rFonts w:ascii="Courier" w:hAnsi="Courier"/>
          <w:sz w:val="18"/>
          <w:szCs w:val="18"/>
        </w:rPr>
        <w:t>.txt']</w:t>
      </w:r>
    </w:p>
    <w:p w14:paraId="03B8016C" w14:textId="1BCF4CA6" w:rsidR="00341C62" w:rsidRPr="00341C62" w:rsidRDefault="00341C62" w:rsidP="00341C62">
      <w:pPr>
        <w:jc w:val="left"/>
        <w:rPr>
          <w:rFonts w:ascii="Courier" w:hAnsi="Courier"/>
          <w:sz w:val="18"/>
          <w:szCs w:val="18"/>
        </w:rPr>
      </w:pPr>
      <w:r w:rsidRPr="00341C62">
        <w:rPr>
          <w:rFonts w:ascii="Courier" w:hAnsi="Courier"/>
          <w:sz w:val="18"/>
          <w:szCs w:val="18"/>
        </w:rPr>
        <w:t>targetCwide = "HIP85871_posC_wide"</w:t>
      </w:r>
    </w:p>
    <w:p w14:paraId="451B312D" w14:textId="77777777" w:rsidR="00341C62" w:rsidRPr="00341C62" w:rsidRDefault="00341C62" w:rsidP="00341C62">
      <w:pPr>
        <w:jc w:val="left"/>
        <w:rPr>
          <w:rFonts w:ascii="Courier" w:hAnsi="Courier"/>
          <w:sz w:val="18"/>
          <w:szCs w:val="18"/>
        </w:rPr>
      </w:pPr>
    </w:p>
    <w:p w14:paraId="3F3A53E1" w14:textId="3F539328" w:rsidR="00341C62" w:rsidRPr="00341C62" w:rsidRDefault="00341C62" w:rsidP="00341C62">
      <w:pPr>
        <w:jc w:val="left"/>
        <w:rPr>
          <w:rFonts w:ascii="Courier" w:hAnsi="Courier"/>
          <w:sz w:val="18"/>
          <w:szCs w:val="18"/>
        </w:rPr>
      </w:pPr>
      <w:r w:rsidRPr="00341C62">
        <w:rPr>
          <w:rFonts w:ascii="Courier" w:hAnsi="Courier"/>
          <w:sz w:val="18"/>
          <w:szCs w:val="18"/>
        </w:rPr>
        <w:t>obsfiles_posA_wide = ['Offset_14_HIP85871</w:t>
      </w:r>
      <w:r>
        <w:rPr>
          <w:rFonts w:ascii="Courier" w:hAnsi="Courier"/>
          <w:sz w:val="18"/>
          <w:szCs w:val="18"/>
        </w:rPr>
        <w:t>_PosA</w:t>
      </w:r>
      <w:r w:rsidRPr="00341C62">
        <w:rPr>
          <w:rFonts w:ascii="Courier" w:hAnsi="Courier"/>
          <w:sz w:val="18"/>
          <w:szCs w:val="18"/>
        </w:rPr>
        <w:t>.txt','Offset_21_HIP85871</w:t>
      </w:r>
      <w:r>
        <w:rPr>
          <w:rFonts w:ascii="Courier" w:hAnsi="Courier"/>
          <w:sz w:val="18"/>
          <w:szCs w:val="18"/>
        </w:rPr>
        <w:t>_PosA</w:t>
      </w:r>
      <w:r w:rsidRPr="00341C62">
        <w:rPr>
          <w:rFonts w:ascii="Courier" w:hAnsi="Courier"/>
          <w:sz w:val="18"/>
          <w:szCs w:val="18"/>
        </w:rPr>
        <w:t>.txt']</w:t>
      </w:r>
    </w:p>
    <w:p w14:paraId="71C4C1CD" w14:textId="0CF48642" w:rsidR="00341C62" w:rsidRPr="00341C62" w:rsidRDefault="00341C62" w:rsidP="00341C62">
      <w:pPr>
        <w:jc w:val="left"/>
        <w:rPr>
          <w:rFonts w:ascii="Courier" w:hAnsi="Courier"/>
          <w:sz w:val="18"/>
          <w:szCs w:val="18"/>
        </w:rPr>
      </w:pPr>
      <w:r w:rsidRPr="00341C62">
        <w:rPr>
          <w:rFonts w:ascii="Courier" w:hAnsi="Courier"/>
          <w:sz w:val="18"/>
          <w:szCs w:val="18"/>
        </w:rPr>
        <w:t>targetAwide = "HIP85871_posA_wide"</w:t>
      </w:r>
    </w:p>
    <w:p w14:paraId="0130394B" w14:textId="77777777" w:rsidR="00341C62" w:rsidRPr="00341C62" w:rsidRDefault="00341C62" w:rsidP="002054FD">
      <w:pPr>
        <w:rPr>
          <w:rFonts w:ascii="Courier" w:hAnsi="Courier"/>
          <w:sz w:val="18"/>
          <w:szCs w:val="18"/>
        </w:rPr>
      </w:pPr>
    </w:p>
    <w:p w14:paraId="0E501432" w14:textId="04414C56" w:rsidR="00341C62" w:rsidRDefault="00341C62" w:rsidP="002054FD">
      <w:r>
        <w:t>Files -21_PosC and -7_PosC are the A and B positions for the C pointing, files 7 and 21 are the A and B positions for the A pointing. For the wise slits, file 7_PosC is used as a sky (B) for the -14_PosC position, and file 21_PosA is used as a sky for the 14_PosA position. The target keywords must also be specified to avoid accidental overwrite of intermediate files.</w:t>
      </w:r>
    </w:p>
    <w:p w14:paraId="581A3ACF" w14:textId="77777777" w:rsidR="00341C62" w:rsidRDefault="00341C62" w:rsidP="002054FD"/>
    <w:p w14:paraId="014F008D" w14:textId="5829CF18" w:rsidR="00341C62" w:rsidRDefault="00341C62" w:rsidP="002054FD">
      <w:r>
        <w:t>For files obtained after June 10, 2015, the same section would look like this:</w:t>
      </w:r>
    </w:p>
    <w:p w14:paraId="4ED4E389" w14:textId="77777777" w:rsidR="00341C62" w:rsidRDefault="00341C62" w:rsidP="002054FD"/>
    <w:p w14:paraId="56FAA63B" w14:textId="77777777" w:rsidR="00341C62" w:rsidRDefault="00341C62" w:rsidP="002054FD"/>
    <w:p w14:paraId="174F17E1" w14:textId="77777777" w:rsidR="002054FD" w:rsidRDefault="002054FD" w:rsidP="002054FD"/>
    <w:p w14:paraId="39FF2700"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obsfiles_posC_narrow = ['Offset_7_FS134_posC.txt','Offset_-7_FS134_PosC.txt']</w:t>
      </w:r>
    </w:p>
    <w:p w14:paraId="0C87EF90" w14:textId="77777777" w:rsidR="000520F5" w:rsidRPr="000520F5" w:rsidRDefault="000520F5" w:rsidP="000520F5">
      <w:pPr>
        <w:jc w:val="left"/>
        <w:rPr>
          <w:rFonts w:ascii="Courier" w:hAnsi="Courier"/>
          <w:sz w:val="18"/>
          <w:szCs w:val="18"/>
        </w:rPr>
      </w:pPr>
      <w:r w:rsidRPr="000520F5">
        <w:rPr>
          <w:rFonts w:ascii="Courier" w:hAnsi="Courier"/>
          <w:sz w:val="18"/>
          <w:szCs w:val="18"/>
        </w:rPr>
        <w:t>targetCnarrow = "FS134_posC_narrow"</w:t>
      </w:r>
    </w:p>
    <w:p w14:paraId="55FE2281"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obsfiles_posA_narrow = ['Offset_7_FS134_posA.txt','Offset_-7_FS134_PosA.txt']</w:t>
      </w:r>
    </w:p>
    <w:p w14:paraId="117E9BBD" w14:textId="77777777" w:rsidR="000520F5" w:rsidRPr="000520F5" w:rsidRDefault="000520F5" w:rsidP="000520F5">
      <w:pPr>
        <w:jc w:val="left"/>
        <w:rPr>
          <w:rFonts w:ascii="Courier" w:hAnsi="Courier"/>
          <w:sz w:val="18"/>
          <w:szCs w:val="18"/>
        </w:rPr>
      </w:pPr>
      <w:r w:rsidRPr="000520F5">
        <w:rPr>
          <w:rFonts w:ascii="Courier" w:hAnsi="Courier"/>
          <w:sz w:val="18"/>
          <w:szCs w:val="18"/>
        </w:rPr>
        <w:t>targetAnarrow = "FS134_posA_narrow"</w:t>
      </w:r>
    </w:p>
    <w:p w14:paraId="41295237"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obsfiles_posC_wide = ['Offset_0_FS134_posC.txt','Offset_-7_FS134_PosC.txt']</w:t>
      </w:r>
    </w:p>
    <w:p w14:paraId="6943D66E" w14:textId="77777777" w:rsidR="000520F5" w:rsidRPr="000520F5" w:rsidRDefault="000520F5" w:rsidP="000520F5">
      <w:pPr>
        <w:jc w:val="left"/>
        <w:rPr>
          <w:rFonts w:ascii="Courier" w:hAnsi="Courier"/>
          <w:sz w:val="18"/>
          <w:szCs w:val="18"/>
        </w:rPr>
      </w:pPr>
      <w:r w:rsidRPr="000520F5">
        <w:rPr>
          <w:rFonts w:ascii="Courier" w:hAnsi="Courier"/>
          <w:sz w:val="18"/>
          <w:szCs w:val="18"/>
        </w:rPr>
        <w:t>targetCwide = "FS134_posC_wide"</w:t>
      </w:r>
    </w:p>
    <w:p w14:paraId="6A861A9E"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obsfiles_posA_wide = ['Offset_0_FS134_posA.txt','Offset_-7_FS134_PosA.txt']</w:t>
      </w:r>
    </w:p>
    <w:p w14:paraId="3C68D54E" w14:textId="35B80560" w:rsidR="002054FD" w:rsidRDefault="000520F5" w:rsidP="000520F5">
      <w:pPr>
        <w:jc w:val="left"/>
        <w:rPr>
          <w:rFonts w:ascii="Courier" w:hAnsi="Courier"/>
          <w:sz w:val="18"/>
          <w:szCs w:val="18"/>
        </w:rPr>
      </w:pPr>
      <w:r w:rsidRPr="000520F5">
        <w:rPr>
          <w:rFonts w:ascii="Courier" w:hAnsi="Courier"/>
          <w:sz w:val="18"/>
          <w:szCs w:val="18"/>
        </w:rPr>
        <w:t>targetAwide = "FS134_posA_wide"</w:t>
      </w:r>
    </w:p>
    <w:p w14:paraId="6FB315E1" w14:textId="77777777" w:rsidR="000520F5" w:rsidRDefault="000520F5" w:rsidP="000520F5">
      <w:pPr>
        <w:jc w:val="left"/>
        <w:rPr>
          <w:rFonts w:ascii="Courier" w:hAnsi="Courier"/>
          <w:sz w:val="18"/>
          <w:szCs w:val="18"/>
        </w:rPr>
      </w:pPr>
    </w:p>
    <w:p w14:paraId="445B490E" w14:textId="77777777" w:rsidR="000520F5" w:rsidRDefault="000520F5" w:rsidP="000520F5">
      <w:pPr>
        <w:jc w:val="left"/>
        <w:rPr>
          <w:rFonts w:ascii="Courier" w:hAnsi="Courier"/>
          <w:sz w:val="18"/>
          <w:szCs w:val="18"/>
        </w:rPr>
      </w:pPr>
    </w:p>
    <w:p w14:paraId="4E8A8B1A" w14:textId="77777777" w:rsidR="000520F5" w:rsidRDefault="000520F5" w:rsidP="000520F5">
      <w:pPr>
        <w:jc w:val="left"/>
        <w:rPr>
          <w:rFonts w:ascii="Courier" w:hAnsi="Courier"/>
          <w:sz w:val="18"/>
          <w:szCs w:val="18"/>
        </w:rPr>
      </w:pPr>
    </w:p>
    <w:p w14:paraId="34074A59" w14:textId="131D4652" w:rsidR="000520F5" w:rsidRDefault="000520F5" w:rsidP="000520F5">
      <w:pPr>
        <w:jc w:val="left"/>
      </w:pPr>
      <w:r>
        <w:t>The first step is to produce a flat field.</w:t>
      </w:r>
    </w:p>
    <w:p w14:paraId="40BC4E86" w14:textId="77777777" w:rsidR="000520F5" w:rsidRDefault="000520F5" w:rsidP="000520F5">
      <w:pPr>
        <w:jc w:val="left"/>
      </w:pPr>
    </w:p>
    <w:p w14:paraId="2EC26CE4" w14:textId="4AE7E9C6" w:rsidR="000520F5" w:rsidRDefault="000520F5" w:rsidP="000520F5">
      <w:pPr>
        <w:jc w:val="left"/>
        <w:rPr>
          <w:rFonts w:ascii="Courier" w:hAnsi="Courier"/>
          <w:sz w:val="18"/>
          <w:szCs w:val="18"/>
        </w:rPr>
      </w:pPr>
      <w:r w:rsidRPr="000520F5">
        <w:rPr>
          <w:rFonts w:ascii="Courier" w:hAnsi="Courier"/>
          <w:sz w:val="18"/>
          <w:szCs w:val="18"/>
        </w:rPr>
        <w:t>Flats.handle_flats('Flat.txt', maskname, band, flatops, longslit = longslit)</w:t>
      </w:r>
    </w:p>
    <w:p w14:paraId="3E00375B" w14:textId="29588383" w:rsidR="000520F5" w:rsidRPr="000520F5" w:rsidRDefault="000520F5" w:rsidP="000520F5">
      <w:pPr>
        <w:jc w:val="left"/>
        <w:rPr>
          <w:rFonts w:ascii="Courier" w:hAnsi="Courier"/>
          <w:sz w:val="18"/>
          <w:szCs w:val="18"/>
        </w:rPr>
      </w:pPr>
      <w:r>
        <w:rPr>
          <w:rFonts w:ascii="Courier" w:hAnsi="Courier"/>
          <w:sz w:val="18"/>
          <w:szCs w:val="18"/>
        </w:rPr>
        <w:t>or</w:t>
      </w:r>
    </w:p>
    <w:p w14:paraId="651F70E2" w14:textId="43BA102E" w:rsidR="000520F5" w:rsidRDefault="000520F5" w:rsidP="000520F5">
      <w:pPr>
        <w:jc w:val="left"/>
        <w:rPr>
          <w:rFonts w:ascii="Courier" w:hAnsi="Courier"/>
          <w:sz w:val="18"/>
          <w:szCs w:val="18"/>
        </w:rPr>
      </w:pPr>
      <w:r w:rsidRPr="000520F5">
        <w:rPr>
          <w:rFonts w:ascii="Courier" w:hAnsi="Courier"/>
          <w:sz w:val="18"/>
          <w:szCs w:val="18"/>
        </w:rPr>
        <w:t>Flats.handle_flats('Flat.txt', maskname, band, flatops,lampOffList='FlatThermal.txt', longslit=longslit)</w:t>
      </w:r>
    </w:p>
    <w:p w14:paraId="540B9B83" w14:textId="77777777" w:rsidR="000520F5" w:rsidRDefault="000520F5" w:rsidP="000520F5">
      <w:pPr>
        <w:jc w:val="left"/>
        <w:rPr>
          <w:rFonts w:ascii="Courier" w:hAnsi="Courier"/>
          <w:sz w:val="18"/>
          <w:szCs w:val="18"/>
        </w:rPr>
      </w:pPr>
    </w:p>
    <w:p w14:paraId="5C59D285" w14:textId="568E5F6E" w:rsidR="000520F5" w:rsidRDefault="000520F5" w:rsidP="000520F5">
      <w:r>
        <w:t>Using argon (or neon) lines, we can now produce a wavelength calibration.</w:t>
      </w:r>
    </w:p>
    <w:p w14:paraId="7CEE21AA" w14:textId="77777777" w:rsidR="000520F5" w:rsidRDefault="000520F5" w:rsidP="000520F5"/>
    <w:p w14:paraId="35307FE3" w14:textId="27F2024B" w:rsidR="000520F5" w:rsidRPr="000520F5" w:rsidRDefault="000520F5" w:rsidP="000520F5">
      <w:pPr>
        <w:jc w:val="left"/>
        <w:rPr>
          <w:rFonts w:ascii="Courier" w:hAnsi="Courier"/>
          <w:sz w:val="18"/>
          <w:szCs w:val="18"/>
        </w:rPr>
      </w:pPr>
      <w:r w:rsidRPr="000520F5">
        <w:rPr>
          <w:rFonts w:ascii="Courier" w:hAnsi="Courier"/>
          <w:sz w:val="18"/>
          <w:szCs w:val="18"/>
        </w:rPr>
        <w:t>Wavelength.imcombine(argon, maskname, band, waveops)</w:t>
      </w:r>
    </w:p>
    <w:p w14:paraId="20A6F58B" w14:textId="0A4EAC73" w:rsidR="000520F5" w:rsidRPr="000520F5" w:rsidRDefault="000520F5" w:rsidP="000520F5">
      <w:pPr>
        <w:jc w:val="left"/>
        <w:rPr>
          <w:rFonts w:ascii="Courier" w:hAnsi="Courier"/>
          <w:sz w:val="18"/>
          <w:szCs w:val="18"/>
        </w:rPr>
      </w:pPr>
      <w:r w:rsidRPr="000520F5">
        <w:rPr>
          <w:rFonts w:ascii="Courier" w:hAnsi="Courier"/>
          <w:sz w:val="18"/>
          <w:szCs w:val="18"/>
        </w:rPr>
        <w:t>Wavelength.fit_lambda_interactively(maskname, band, argon, waveops, longslit=longslit, argon=True)</w:t>
      </w:r>
    </w:p>
    <w:p w14:paraId="40269350" w14:textId="073A69E8" w:rsidR="000520F5" w:rsidRPr="000520F5" w:rsidRDefault="000520F5" w:rsidP="000520F5">
      <w:pPr>
        <w:jc w:val="left"/>
        <w:rPr>
          <w:rFonts w:ascii="Courier" w:hAnsi="Courier"/>
          <w:sz w:val="18"/>
          <w:szCs w:val="18"/>
        </w:rPr>
      </w:pPr>
      <w:r w:rsidRPr="000520F5">
        <w:rPr>
          <w:rFonts w:ascii="Courier" w:hAnsi="Courier"/>
          <w:sz w:val="18"/>
          <w:szCs w:val="18"/>
        </w:rPr>
        <w:t>Wavelength.fit_lambda(maskname, band, argon, argon, waveops, longslit=longslit)</w:t>
      </w:r>
    </w:p>
    <w:p w14:paraId="2EEFF5B9" w14:textId="66FDB09C" w:rsidR="000520F5" w:rsidRDefault="000520F5" w:rsidP="000520F5">
      <w:pPr>
        <w:jc w:val="left"/>
        <w:rPr>
          <w:rFonts w:ascii="Courier" w:hAnsi="Courier"/>
          <w:sz w:val="18"/>
          <w:szCs w:val="18"/>
        </w:rPr>
      </w:pPr>
      <w:r w:rsidRPr="000520F5">
        <w:rPr>
          <w:rFonts w:ascii="Courier" w:hAnsi="Courier"/>
          <w:sz w:val="18"/>
          <w:szCs w:val="18"/>
        </w:rPr>
        <w:t>Wavelength.apply_lambda_simple(maskname, band, argon, waveops, longslit=longslit, smooth=True)</w:t>
      </w:r>
    </w:p>
    <w:p w14:paraId="2D6D4DE1" w14:textId="77777777" w:rsidR="000520F5" w:rsidRDefault="000520F5" w:rsidP="000520F5">
      <w:pPr>
        <w:jc w:val="left"/>
        <w:rPr>
          <w:rFonts w:ascii="Courier" w:hAnsi="Courier"/>
          <w:sz w:val="18"/>
          <w:szCs w:val="18"/>
        </w:rPr>
      </w:pPr>
    </w:p>
    <w:p w14:paraId="55517838" w14:textId="317DE120" w:rsidR="000520F5" w:rsidRDefault="000520F5" w:rsidP="000520F5">
      <w:r>
        <w:t>While using the interactive fitting, note that there are two slits to fit.</w:t>
      </w:r>
    </w:p>
    <w:p w14:paraId="453247DD" w14:textId="77777777" w:rsidR="000520F5" w:rsidRDefault="000520F5" w:rsidP="000520F5"/>
    <w:p w14:paraId="34FBCED0" w14:textId="6569EADB" w:rsidR="000520F5" w:rsidRDefault="000520F5" w:rsidP="000520F5">
      <w:r>
        <w:t xml:space="preserve">The next section of the driver reduces the narrow slits. The optional line </w:t>
      </w:r>
    </w:p>
    <w:p w14:paraId="3657E7F1" w14:textId="2BCBDF09" w:rsidR="000520F5" w:rsidRPr="000520F5" w:rsidRDefault="000520F5" w:rsidP="000520F5">
      <w:pPr>
        <w:jc w:val="left"/>
        <w:rPr>
          <w:rFonts w:ascii="Courier" w:hAnsi="Courier"/>
        </w:rPr>
      </w:pPr>
      <w:r w:rsidRPr="000520F5">
        <w:rPr>
          <w:rFonts w:ascii="Courier" w:hAnsi="Courier"/>
        </w:rPr>
        <w:t>IO.fix_long2pos_headers(obsfiles)</w:t>
      </w:r>
    </w:p>
    <w:p w14:paraId="2B63B963" w14:textId="5C8BD7EA" w:rsidR="000520F5" w:rsidRDefault="000520F5" w:rsidP="000520F5">
      <w:r>
        <w:t>is ONLY necessary if your observations were taken before June 10, 2015.</w:t>
      </w:r>
      <w:r w:rsidR="007B0E1E">
        <w:t xml:space="preserve"> It is safe to leave this line on for a second run: the script will not modify the same files twice.</w:t>
      </w:r>
    </w:p>
    <w:p w14:paraId="515B6F09" w14:textId="77777777" w:rsidR="000520F5" w:rsidRDefault="000520F5" w:rsidP="000520F5"/>
    <w:p w14:paraId="17CEEC2F" w14:textId="77777777" w:rsidR="00946470" w:rsidRDefault="000520F5" w:rsidP="000520F5">
      <w:r>
        <w:t xml:space="preserve">Rememeber to update the </w:t>
      </w:r>
      <w:r w:rsidR="00946470">
        <w:t>lambda_solution_wave_stack file: you can update this in the variable wavelength_file, which will be used by the following instructions.</w:t>
      </w:r>
    </w:p>
    <w:p w14:paraId="3BBF8403" w14:textId="78477873" w:rsidR="000520F5" w:rsidRDefault="000520F5" w:rsidP="000520F5">
      <w:r>
        <w:t xml:space="preserve"> The driver contains instructions on how to perform background subtraction and finally rectification, in a similar way as for a normal mask.</w:t>
      </w:r>
    </w:p>
    <w:p w14:paraId="4347B0B8" w14:textId="77777777" w:rsidR="007B0E1E" w:rsidRDefault="007B0E1E" w:rsidP="000520F5"/>
    <w:p w14:paraId="305356C4" w14:textId="3EC8F922" w:rsidR="007B0E1E" w:rsidRDefault="00E6686A" w:rsidP="000520F5">
      <w:r>
        <w:t>The resulting files are the same as in the standard reduction, but the main results are contained in:</w:t>
      </w:r>
    </w:p>
    <w:p w14:paraId="0DD7CC75" w14:textId="77777777" w:rsidR="00E6686A" w:rsidRDefault="00E6686A" w:rsidP="000520F5">
      <w:r>
        <w:t>{object}_posA_narrow_{filter}_eps.fits</w:t>
      </w:r>
    </w:p>
    <w:p w14:paraId="57DDF421" w14:textId="77777777" w:rsidR="00E6686A" w:rsidRDefault="00E6686A" w:rsidP="000520F5">
      <w:r>
        <w:t xml:space="preserve"> and </w:t>
      </w:r>
    </w:p>
    <w:p w14:paraId="68FCA168" w14:textId="78EB6D94" w:rsidR="00E6686A" w:rsidRDefault="00E6686A" w:rsidP="000520F5">
      <w:r>
        <w:t>{object}_posC_narrow_{filter}_eps.fits</w:t>
      </w:r>
    </w:p>
    <w:p w14:paraId="08346177" w14:textId="77777777" w:rsidR="007B0E1E" w:rsidRDefault="007B0E1E" w:rsidP="000520F5"/>
    <w:p w14:paraId="3D383577" w14:textId="77777777" w:rsidR="000520F5" w:rsidRDefault="000520F5" w:rsidP="000520F5"/>
    <w:p w14:paraId="1E6BF479" w14:textId="2E8E813A" w:rsidR="000520F5" w:rsidRDefault="000520F5" w:rsidP="000520F5">
      <w:r>
        <w:t>For the wide slits, since there is no AB pattern, we use the sky provided by one of the observations in the narrow slits, and we do not perform the final rectification.</w:t>
      </w:r>
    </w:p>
    <w:p w14:paraId="3259DAB3" w14:textId="61A9104B" w:rsidR="009F1AE3" w:rsidRDefault="009F1AE3" w:rsidP="000520F5">
      <w:r>
        <w:t>In this case the final science results are contained in:</w:t>
      </w:r>
    </w:p>
    <w:p w14:paraId="3C27E5D6" w14:textId="77777777" w:rsidR="009F1AE3" w:rsidRDefault="009F1AE3" w:rsidP="000520F5"/>
    <w:p w14:paraId="2DE2E703" w14:textId="4ABAD142" w:rsidR="009F1AE3" w:rsidRDefault="009F1AE3" w:rsidP="000520F5">
      <w:r>
        <w:t>bsub_{object}_posC_wide_{filter}_A-B.fits</w:t>
      </w:r>
    </w:p>
    <w:p w14:paraId="74C528CA" w14:textId="58ABFA4A" w:rsidR="009F1AE3" w:rsidRDefault="009F1AE3" w:rsidP="000520F5">
      <w:r>
        <w:t>and</w:t>
      </w:r>
    </w:p>
    <w:p w14:paraId="7BFA9ED3" w14:textId="1E1C78FC" w:rsidR="009F1AE3" w:rsidRDefault="009F1AE3" w:rsidP="000520F5">
      <w:r>
        <w:t>bsub_{object}_posA_wide_{filter}_A-B.fits</w:t>
      </w:r>
    </w:p>
    <w:p w14:paraId="58ADC99D" w14:textId="77777777" w:rsidR="009F1AE3" w:rsidRDefault="009F1AE3" w:rsidP="000520F5"/>
    <w:p w14:paraId="455A1312" w14:textId="77777777" w:rsidR="009F1AE3" w:rsidRDefault="009F1AE3" w:rsidP="000520F5"/>
    <w:p w14:paraId="3B39E01F" w14:textId="77777777" w:rsidR="000520F5" w:rsidRPr="000520F5" w:rsidRDefault="000520F5" w:rsidP="000520F5"/>
    <w:p w14:paraId="1C179AE6" w14:textId="618C7434" w:rsidR="00FC2E7E" w:rsidRDefault="00473FE6" w:rsidP="00473FE6">
      <w:pPr>
        <w:pStyle w:val="Heading1"/>
      </w:pPr>
      <w:r>
        <w:t>Longslit Reductions</w:t>
      </w:r>
    </w:p>
    <w:p w14:paraId="1BB5DEAC" w14:textId="1A95A023" w:rsidR="00473FE6" w:rsidRDefault="00473FE6" w:rsidP="00473FE6">
      <w:r>
        <w:t xml:space="preserve">The longslit reductions require transferring the Longslit_Driver.py file into the reduction directory. </w:t>
      </w:r>
      <w:r w:rsidR="00516EC9">
        <w:t>A few key parameters have to be adjusted in Longslit_Driver.py to help the pipeline figure out where</w:t>
      </w:r>
      <w:r w:rsidR="008D26D4">
        <w:t xml:space="preserve"> to extract the longslit from</w:t>
      </w:r>
      <w:r w:rsidR="00516EC9">
        <w:t xml:space="preserve">. </w:t>
      </w:r>
    </w:p>
    <w:p w14:paraId="3875F0C6" w14:textId="77777777" w:rsidR="00516EC9" w:rsidRDefault="00516EC9" w:rsidP="00473FE6"/>
    <w:p w14:paraId="2074A06A" w14:textId="33F5A7F4" w:rsidR="008D26D4" w:rsidRDefault="008D26D4" w:rsidP="00516EC9">
      <w:pPr>
        <w:pStyle w:val="ListParagraph"/>
        <w:numPr>
          <w:ilvl w:val="0"/>
          <w:numId w:val="20"/>
        </w:numPr>
      </w:pPr>
      <w:r>
        <w:t>cd /path/to/LONGSLIT/</w:t>
      </w:r>
    </w:p>
    <w:p w14:paraId="0DED9C1A" w14:textId="5CFDEDBA" w:rsidR="00516EC9" w:rsidRDefault="00E454FE" w:rsidP="00516EC9">
      <w:pPr>
        <w:pStyle w:val="ListParagraph"/>
        <w:numPr>
          <w:ilvl w:val="0"/>
          <w:numId w:val="20"/>
        </w:numPr>
      </w:pPr>
      <w:r>
        <w:t>cp ~/mosdrp/drivers/Longslit_driver</w:t>
      </w:r>
      <w:r w:rsidR="008D26D4">
        <w:t>.py .</w:t>
      </w:r>
    </w:p>
    <w:p w14:paraId="07F007B2" w14:textId="67AAC5FF" w:rsidR="000B3DB2" w:rsidRDefault="000B3DB2" w:rsidP="00516EC9">
      <w:pPr>
        <w:pStyle w:val="ListParagraph"/>
        <w:numPr>
          <w:ilvl w:val="0"/>
          <w:numId w:val="20"/>
        </w:numPr>
      </w:pPr>
      <w:r>
        <w:t>Check all the .txt files to make sure your observations are included. You may have to merge files from various LONGSLIT* directories. This happens when your observations use a shorter longslit than the calibrations.</w:t>
      </w:r>
      <w:r w:rsidR="005512DD">
        <w:t xml:space="preserve"> </w:t>
      </w:r>
    </w:p>
    <w:p w14:paraId="1495E2D2" w14:textId="552B5B7E" w:rsidR="00E454FE" w:rsidRDefault="00E454FE" w:rsidP="00516EC9">
      <w:pPr>
        <w:pStyle w:val="ListParagraph"/>
        <w:numPr>
          <w:ilvl w:val="0"/>
          <w:numId w:val="20"/>
        </w:numPr>
      </w:pPr>
      <w:r>
        <w:t>Note that mospy handle generates separate offset files for each of your targets, using the target name, but does NOT separate repeated observations of the same targets at different times of the night.</w:t>
      </w:r>
    </w:p>
    <w:p w14:paraId="723919F9" w14:textId="685C4AE8" w:rsidR="008D26D4" w:rsidRDefault="008D26D4" w:rsidP="00516EC9">
      <w:pPr>
        <w:pStyle w:val="ListParagraph"/>
        <w:numPr>
          <w:ilvl w:val="0"/>
          <w:numId w:val="20"/>
        </w:numPr>
      </w:pPr>
      <w:r>
        <w:t>edit Driver_Longslit.py</w:t>
      </w:r>
    </w:p>
    <w:p w14:paraId="6A67E36D" w14:textId="3B85934E" w:rsidR="008D26D4" w:rsidRDefault="008D26D4" w:rsidP="008D26D4">
      <w:pPr>
        <w:pStyle w:val="ListParagraph"/>
        <w:numPr>
          <w:ilvl w:val="1"/>
          <w:numId w:val="20"/>
        </w:numPr>
      </w:pPr>
      <w:r>
        <w:t>Examine a longslit image (see figure below) and adjust ‘yrange’: [709, 1350] to the vertical range</w:t>
      </w:r>
      <w:r w:rsidR="0060744F">
        <w:t xml:space="preserve"> covered by the slit</w:t>
      </w:r>
    </w:p>
    <w:p w14:paraId="1D4BBB26" w14:textId="1F009017" w:rsidR="008D26D4" w:rsidRDefault="008D26D4" w:rsidP="008D26D4">
      <w:pPr>
        <w:pStyle w:val="ListParagraph"/>
        <w:numPr>
          <w:ilvl w:val="1"/>
          <w:numId w:val="20"/>
        </w:numPr>
      </w:pPr>
      <w:r>
        <w:t>From the same examined longslit, select ‘row_positio</w:t>
      </w:r>
      <w:r w:rsidR="0060744F">
        <w:t>n’ so that it is uncontaminated by the spectrum.</w:t>
      </w:r>
      <w:r w:rsidR="00584917">
        <w:t xml:space="preserve"> See </w:t>
      </w:r>
      <w:r w:rsidR="00584917">
        <w:fldChar w:fldCharType="begin"/>
      </w:r>
      <w:r w:rsidR="00584917">
        <w:instrText xml:space="preserve"> REF _Ref255737862 \h </w:instrText>
      </w:r>
      <w:r w:rsidR="00584917">
        <w:fldChar w:fldCharType="separate"/>
      </w:r>
      <w:r w:rsidR="005E795F">
        <w:t>Figure 1</w:t>
      </w:r>
      <w:r w:rsidR="00584917">
        <w:fldChar w:fldCharType="end"/>
      </w:r>
      <w:r w:rsidR="00584917">
        <w:t>.</w:t>
      </w:r>
    </w:p>
    <w:p w14:paraId="73A47F45" w14:textId="6AEB6D4E" w:rsidR="0060744F" w:rsidRDefault="0060744F" w:rsidP="008D26D4">
      <w:pPr>
        <w:pStyle w:val="ListParagraph"/>
        <w:numPr>
          <w:ilvl w:val="1"/>
          <w:numId w:val="20"/>
        </w:numPr>
      </w:pPr>
      <w:r>
        <w:t>make sure that ‘mode’:’longslit’ is specified in the longslit variable</w:t>
      </w:r>
    </w:p>
    <w:p w14:paraId="5DF91971" w14:textId="4D51508E" w:rsidR="008D26D4" w:rsidRDefault="008D26D4" w:rsidP="008D26D4">
      <w:pPr>
        <w:pStyle w:val="ListParagraph"/>
        <w:numPr>
          <w:ilvl w:val="1"/>
          <w:numId w:val="20"/>
        </w:numPr>
      </w:pPr>
      <w:r>
        <w:t xml:space="preserve">The result should look like </w:t>
      </w:r>
      <w:r w:rsidR="00584917">
        <w:fldChar w:fldCharType="begin"/>
      </w:r>
      <w:r w:rsidR="00584917">
        <w:instrText xml:space="preserve"> REF _Ref255737873 \h </w:instrText>
      </w:r>
      <w:r w:rsidR="00584917">
        <w:fldChar w:fldCharType="separate"/>
      </w:r>
      <w:r w:rsidR="005E795F">
        <w:t>Figure 2</w:t>
      </w:r>
      <w:r w:rsidR="00584917">
        <w:fldChar w:fldCharType="end"/>
      </w:r>
      <w:r w:rsidR="00584917">
        <w:t>.</w:t>
      </w:r>
    </w:p>
    <w:p w14:paraId="44DCC62C" w14:textId="28903166" w:rsidR="00FB0AE3" w:rsidRDefault="00FB0AE3" w:rsidP="0060744F"/>
    <w:p w14:paraId="61EB0074" w14:textId="6F89C43B" w:rsidR="00FB0AE3" w:rsidRDefault="004377D9" w:rsidP="00FB0AE3">
      <w:pPr>
        <w:pStyle w:val="ListParagraph"/>
        <w:numPr>
          <w:ilvl w:val="0"/>
          <w:numId w:val="20"/>
        </w:numPr>
      </w:pPr>
      <w:r>
        <w:t>For each step in a section, uncomment the necessary line and run mosdrp on the Driver file. Once the apply_lambda_simple step is complete, fill in the ‘lambda_solution_wave_stack_...’ line with the correct wave stack file.</w:t>
      </w:r>
    </w:p>
    <w:p w14:paraId="643565A8" w14:textId="77777777" w:rsidR="004377D9" w:rsidRDefault="004377D9" w:rsidP="004377D9">
      <w:pPr>
        <w:pStyle w:val="ListParagraph"/>
        <w:ind w:left="1066" w:firstLine="0"/>
      </w:pPr>
    </w:p>
    <w:p w14:paraId="0BF83D38" w14:textId="4D175A48" w:rsidR="00584917" w:rsidRDefault="00584917" w:rsidP="002E571D">
      <w:pPr>
        <w:ind w:firstLine="0"/>
      </w:pPr>
    </w:p>
    <w:p w14:paraId="13EF63C9" w14:textId="397B1E57" w:rsidR="00584917" w:rsidRDefault="00584917" w:rsidP="00584917">
      <w:r>
        <w:t>You now have two options based on the results. If the night sky lines are not bright enough to identify in the interactive step you should use arclamps. In the following instructions, r</w:t>
      </w:r>
      <w:r w:rsidR="007B0E1E">
        <w:t>eplace wavefiles with ‘Ne.txt’ or ‘Ar.txt’ and specify neon=True or argon=True.</w:t>
      </w:r>
    </w:p>
    <w:p w14:paraId="4DA5CCC1" w14:textId="77777777" w:rsidR="00584917" w:rsidRDefault="00D03BBF" w:rsidP="00584917">
      <w:pPr>
        <w:keepNext/>
      </w:pPr>
      <w:r>
        <w:drawing>
          <wp:inline distT="0" distB="0" distL="0" distR="0" wp14:anchorId="7EFDD3E7" wp14:editId="0144C463">
            <wp:extent cx="4671060" cy="5142256"/>
            <wp:effectExtent l="0" t="0" r="254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5142256"/>
                    </a:xfrm>
                    <a:prstGeom prst="rect">
                      <a:avLst/>
                    </a:prstGeom>
                    <a:noFill/>
                    <a:ln>
                      <a:noFill/>
                    </a:ln>
                  </pic:spPr>
                </pic:pic>
              </a:graphicData>
            </a:graphic>
          </wp:inline>
        </w:drawing>
      </w:r>
    </w:p>
    <w:p w14:paraId="2E51ECD6" w14:textId="66B819BA" w:rsidR="00D03BBF" w:rsidRDefault="00584917" w:rsidP="00584917">
      <w:pPr>
        <w:pStyle w:val="Caption"/>
        <w:jc w:val="both"/>
      </w:pPr>
      <w:bookmarkStart w:id="3" w:name="_Ref255737862"/>
      <w:r>
        <w:t xml:space="preserve">Figure </w:t>
      </w:r>
      <w:r>
        <w:fldChar w:fldCharType="begin"/>
      </w:r>
      <w:r>
        <w:instrText xml:space="preserve"> SEQ Figure \* ARABIC </w:instrText>
      </w:r>
      <w:r>
        <w:fldChar w:fldCharType="separate"/>
      </w:r>
      <w:r w:rsidR="005E795F">
        <w:t>1</w:t>
      </w:r>
      <w:r>
        <w:fldChar w:fldCharType="end"/>
      </w:r>
      <w:bookmarkEnd w:id="3"/>
      <w:r>
        <w:t>- An example of an uncontaminated row (#1127) in the longslit.</w:t>
      </w:r>
    </w:p>
    <w:p w14:paraId="218FFD35" w14:textId="77777777" w:rsidR="008D26D4" w:rsidRDefault="008D26D4" w:rsidP="00473FE6"/>
    <w:p w14:paraId="2BF1A243" w14:textId="77777777" w:rsidR="008D26D4" w:rsidRDefault="008D26D4" w:rsidP="00473FE6"/>
    <w:p w14:paraId="12E4B43A" w14:textId="77777777" w:rsidR="00584917" w:rsidRDefault="008D26D4" w:rsidP="00584917">
      <w:pPr>
        <w:keepNext/>
      </w:pPr>
      <w:r>
        <w:drawing>
          <wp:inline distT="0" distB="0" distL="0" distR="0" wp14:anchorId="2BE58562" wp14:editId="032DE7C5">
            <wp:extent cx="4671060" cy="4417241"/>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1060" cy="4417241"/>
                    </a:xfrm>
                    <a:prstGeom prst="rect">
                      <a:avLst/>
                    </a:prstGeom>
                    <a:noFill/>
                    <a:ln>
                      <a:noFill/>
                    </a:ln>
                  </pic:spPr>
                </pic:pic>
              </a:graphicData>
            </a:graphic>
          </wp:inline>
        </w:drawing>
      </w:r>
    </w:p>
    <w:p w14:paraId="6FEAAD2B" w14:textId="0841F95D" w:rsidR="008D26D4" w:rsidRDefault="00584917" w:rsidP="00584917">
      <w:pPr>
        <w:pStyle w:val="Caption"/>
        <w:jc w:val="both"/>
      </w:pPr>
      <w:bookmarkStart w:id="4" w:name="_Ref255737873"/>
      <w:r>
        <w:t xml:space="preserve">Figure </w:t>
      </w:r>
      <w:r>
        <w:fldChar w:fldCharType="begin"/>
      </w:r>
      <w:r>
        <w:instrText xml:space="preserve"> SEQ Figure \* ARABIC </w:instrText>
      </w:r>
      <w:r>
        <w:fldChar w:fldCharType="separate"/>
      </w:r>
      <w:r w:rsidR="005E795F">
        <w:t>2</w:t>
      </w:r>
      <w:r>
        <w:fldChar w:fldCharType="end"/>
      </w:r>
      <w:bookmarkEnd w:id="4"/>
      <w:r>
        <w:t>- Example of a modified Driver_Longslit.py</w:t>
      </w:r>
      <w:r w:rsidR="00D04C11">
        <w:t>. Notice that pixel 991 is selected as the row to perform the initial wavelength solution on. In Figure 2, this is the equivalent of 1127.</w:t>
      </w:r>
      <w:r w:rsidR="0060744F">
        <w:t xml:space="preserve">  OLD FIGURE. MODIFY</w:t>
      </w:r>
    </w:p>
    <w:p w14:paraId="11C6C511" w14:textId="62FB834B" w:rsidR="00E4404E" w:rsidRDefault="00E4404E" w:rsidP="00E4404E">
      <w:pPr>
        <w:pStyle w:val="Heading1"/>
      </w:pPr>
      <w:r>
        <w:t>A word about header comments</w:t>
      </w:r>
    </w:p>
    <w:p w14:paraId="1182D394" w14:textId="74C5DBF7" w:rsidR="00E4404E" w:rsidRDefault="00E4404E" w:rsidP="00E4404E">
      <w:pPr>
        <w:pStyle w:val="Firstparagraph"/>
      </w:pPr>
      <w:r>
        <w:t>Files produced by the DRP have a series of information in the FITS header that helps users determine the pedigree of files involved in the reduction. Since many files go into reductions, FITS headers are enormous and some documentation about them is useful.</w:t>
      </w:r>
    </w:p>
    <w:p w14:paraId="7A10E248" w14:textId="5A38D9F4" w:rsidR="00E4404E" w:rsidRDefault="00E4404E" w:rsidP="00E4404E">
      <w:r>
        <w:t>The derived product FITS headers are organized as follows. The header of the first science file in the ‘A’ frame goes directly into the header. As the rest of the ‘A’ frames go into the header, the new keyword is checked against the current header. If the value of the keyword is different, a new keyword is added with the key postpended by _img### where ### is the file number. A special keyword called imfno### is created showing the full path to the file in the data reduction set. An example is shown below:</w:t>
      </w:r>
    </w:p>
    <w:p w14:paraId="3FF220BB" w14:textId="77777777" w:rsidR="00E4404E" w:rsidRDefault="00E4404E" w:rsidP="00E4404E">
      <w:pPr>
        <w:keepNext/>
      </w:pPr>
      <w:r>
        <w:drawing>
          <wp:inline distT="0" distB="0" distL="0" distR="0" wp14:anchorId="76CC2716" wp14:editId="704BFB18">
            <wp:extent cx="4671060" cy="1760908"/>
            <wp:effectExtent l="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1760908"/>
                    </a:xfrm>
                    <a:prstGeom prst="rect">
                      <a:avLst/>
                    </a:prstGeom>
                    <a:noFill/>
                    <a:ln>
                      <a:noFill/>
                    </a:ln>
                  </pic:spPr>
                </pic:pic>
              </a:graphicData>
            </a:graphic>
          </wp:inline>
        </w:drawing>
      </w:r>
    </w:p>
    <w:p w14:paraId="636A1B22" w14:textId="0107D01C" w:rsidR="00E4404E" w:rsidRPr="00E4404E" w:rsidRDefault="00E4404E" w:rsidP="00E4404E">
      <w:pPr>
        <w:pStyle w:val="Caption"/>
        <w:jc w:val="both"/>
      </w:pPr>
      <w:r>
        <w:t xml:space="preserve">Figure </w:t>
      </w:r>
      <w:r>
        <w:fldChar w:fldCharType="begin"/>
      </w:r>
      <w:r>
        <w:instrText xml:space="preserve"> SEQ Figure \* ARABIC </w:instrText>
      </w:r>
      <w:r>
        <w:fldChar w:fldCharType="separate"/>
      </w:r>
      <w:r w:rsidR="005E795F">
        <w:t>3</w:t>
      </w:r>
      <w:r>
        <w:fldChar w:fldCharType="end"/>
      </w:r>
      <w:r>
        <w:t>- ds9 output of the FITS header. Note that the first "A" frame file is located in /scr2/mosfire/2013nov26/m131126_0135.fits. The second file (#137) has a similar path. The keywords which follow from file #137 have different values than those in file #135 and are thus named KEY_img###.</w:t>
      </w:r>
    </w:p>
    <w:p w14:paraId="2D120062" w14:textId="77777777" w:rsidR="00E4404E" w:rsidRDefault="00E4404E" w:rsidP="003C1885">
      <w:pPr>
        <w:pStyle w:val="Heading1"/>
        <w:numPr>
          <w:ilvl w:val="0"/>
          <w:numId w:val="0"/>
        </w:numPr>
      </w:pPr>
    </w:p>
    <w:p w14:paraId="2334BDC3" w14:textId="4A97A73A" w:rsidR="007A052C" w:rsidRDefault="007A052C" w:rsidP="007A052C">
      <w:pPr>
        <w:pStyle w:val="Heading1"/>
      </w:pPr>
      <w:r>
        <w:t>Some Hints</w:t>
      </w:r>
    </w:p>
    <w:p w14:paraId="39609DEF" w14:textId="42C27580" w:rsidR="007A052C" w:rsidRDefault="007A052C" w:rsidP="007A052C">
      <w:pPr>
        <w:pStyle w:val="Heading2"/>
      </w:pPr>
      <w:r>
        <w:t>Pay attention to the wavelength fitting output:</w:t>
      </w:r>
    </w:p>
    <w:p w14:paraId="36F727E6" w14:textId="5FC24483" w:rsidR="007A052C" w:rsidRDefault="007A052C" w:rsidP="007A052C"/>
    <w:p w14:paraId="118A4A83" w14:textId="77777777" w:rsidR="007A052C" w:rsidRDefault="007A052C" w:rsidP="007A052C"/>
    <w:p w14:paraId="5762F02F" w14:textId="43069927" w:rsidR="007A052C" w:rsidRDefault="007A052C" w:rsidP="007A052C">
      <w:r>
        <mc:AlternateContent>
          <mc:Choice Requires="wps">
            <w:drawing>
              <wp:anchor distT="0" distB="0" distL="114300" distR="114300" simplePos="0" relativeHeight="251664384" behindDoc="0" locked="0" layoutInCell="1" allowOverlap="1" wp14:anchorId="0FEE4091" wp14:editId="3ECD2CCD">
                <wp:simplePos x="0" y="0"/>
                <wp:positionH relativeFrom="column">
                  <wp:posOffset>2057400</wp:posOffset>
                </wp:positionH>
                <wp:positionV relativeFrom="paragraph">
                  <wp:posOffset>1028700</wp:posOffset>
                </wp:positionV>
                <wp:extent cx="1714500" cy="571500"/>
                <wp:effectExtent l="76200" t="25400" r="63500" b="139700"/>
                <wp:wrapNone/>
                <wp:docPr id="9" name="Straight Arrow Connector 9"/>
                <wp:cNvGraphicFramePr/>
                <a:graphic xmlns:a="http://schemas.openxmlformats.org/drawingml/2006/main">
                  <a:graphicData uri="http://schemas.microsoft.com/office/word/2010/wordprocessingShape">
                    <wps:wsp>
                      <wps:cNvCnPr/>
                      <wps:spPr>
                        <a:xfrm flipH="1">
                          <a:off x="0" y="0"/>
                          <a:ext cx="1714500" cy="5715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9" o:spid="_x0000_s1026" type="#_x0000_t32" style="position:absolute;margin-left:162pt;margin-top:81pt;width:135pt;height:4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" strokecolor="red" strokeweight="2pt">
                <v:stroke endarrow="open"/>
                <v:shadow on="t" opacity="24903f" mv:blur="40000f" origin=",.5" offset="0,20000emu"/>
              </v:shape>
            </w:pict>
          </mc:Fallback>
        </mc:AlternateContent>
      </w:r>
      <w:r>
        <w:drawing>
          <wp:inline distT="0" distB="0" distL="0" distR="0" wp14:anchorId="5AFAEA1A" wp14:editId="72F4FA77">
            <wp:extent cx="4671060" cy="385635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3856356"/>
                    </a:xfrm>
                    <a:prstGeom prst="rect">
                      <a:avLst/>
                    </a:prstGeom>
                    <a:noFill/>
                    <a:ln>
                      <a:noFill/>
                    </a:ln>
                  </pic:spPr>
                </pic:pic>
              </a:graphicData>
            </a:graphic>
          </wp:inline>
        </w:drawing>
      </w:r>
      <w:r>
        <w:t xml:space="preserve">The output above shows that up to pixel 1015 the RMS was 0.27 Angstrom level, and then dramatically jumped to 60 angstrom. Look at the image and examine pixel 1016, figure out what happened. You may </w:t>
      </w:r>
      <w:r w:rsidR="00887575">
        <w:t>have to adjust your input files or remove a file from the set.</w:t>
      </w:r>
    </w:p>
    <w:p w14:paraId="5CD44FFE" w14:textId="77777777" w:rsidR="00887575" w:rsidRDefault="00887575" w:rsidP="007A052C"/>
    <w:p w14:paraId="580DAF18" w14:textId="31299767" w:rsidR="00887575" w:rsidRDefault="00887575" w:rsidP="00887575">
      <w:pPr>
        <w:pStyle w:val="Heading2"/>
      </w:pPr>
      <w:r>
        <w:t>Look at rectified_wave_stack files</w:t>
      </w:r>
    </w:p>
    <w:p w14:paraId="2003142C" w14:textId="58BC2154" w:rsidR="00887575" w:rsidRPr="00887575" w:rsidRDefault="00887575" w:rsidP="00887575">
      <w:pPr>
        <w:pStyle w:val="Firstparagraph"/>
      </w:pPr>
      <w:r>
        <w:t>Look at rectified_wave_stack* files and make sure the night sky lines are vertical on the detector.</w:t>
      </w:r>
    </w:p>
    <w:sectPr w:rsidR="00887575" w:rsidRPr="00887575" w:rsidSect="00201B6B">
      <w:footerReference w:type="even" r:id="rId27"/>
      <w:footerReference w:type="default" r:id="rId28"/>
      <w:type w:val="nextColumn"/>
      <w:pgSz w:w="11906" w:h="16838" w:code="9"/>
      <w:pgMar w:top="2218" w:right="2275" w:bottom="2218" w:left="2275" w:header="1699" w:footer="169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9DBA8" w14:textId="77777777" w:rsidR="007B0E1E" w:rsidRDefault="007B0E1E" w:rsidP="00DD2B68">
      <w:r>
        <w:separator/>
      </w:r>
    </w:p>
  </w:endnote>
  <w:endnote w:type="continuationSeparator" w:id="0">
    <w:p w14:paraId="128BEFCB" w14:textId="77777777" w:rsidR="007B0E1E" w:rsidRDefault="007B0E1E" w:rsidP="00DD2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oefler Text">
    <w:altName w:val="Constantia"/>
    <w:panose1 w:val="02030602050506020203"/>
    <w:charset w:val="00"/>
    <w:family w:val="auto"/>
    <w:pitch w:val="variable"/>
    <w:sig w:usb0="800002FF" w:usb1="5000204B" w:usb2="00000004" w:usb3="00000000" w:csb0="00000197"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38492" w14:textId="77777777" w:rsidR="007B0E1E" w:rsidRDefault="007B0E1E" w:rsidP="00DD2B6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D919B19" w14:textId="77777777" w:rsidR="007B0E1E" w:rsidRDefault="007B0E1E" w:rsidP="00DD2B6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4C566" w14:textId="77777777" w:rsidR="007B0E1E" w:rsidRDefault="007B0E1E" w:rsidP="00DD2B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B61519">
      <w:rPr>
        <w:rStyle w:val="PageNumber"/>
      </w:rPr>
      <w:t>1</w:t>
    </w:r>
    <w:r>
      <w:rPr>
        <w:rStyle w:val="PageNumber"/>
      </w:rPr>
      <w:fldChar w:fldCharType="end"/>
    </w:r>
  </w:p>
  <w:p w14:paraId="0365B88B" w14:textId="77777777" w:rsidR="007B0E1E" w:rsidRDefault="007B0E1E" w:rsidP="00DD2B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1F4A88" w14:textId="77777777" w:rsidR="007B0E1E" w:rsidRDefault="007B0E1E" w:rsidP="00DD2B68">
      <w:r>
        <w:separator/>
      </w:r>
    </w:p>
  </w:footnote>
  <w:footnote w:type="continuationSeparator" w:id="0">
    <w:p w14:paraId="48C7E675" w14:textId="77777777" w:rsidR="007B0E1E" w:rsidRDefault="007B0E1E" w:rsidP="00DD2B6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1E56EC7"/>
    <w:multiLevelType w:val="hybridMultilevel"/>
    <w:tmpl w:val="53A43B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A0B86"/>
    <w:multiLevelType w:val="hybridMultilevel"/>
    <w:tmpl w:val="9FF4C68C"/>
    <w:lvl w:ilvl="0" w:tplc="0409000F">
      <w:start w:val="1"/>
      <w:numFmt w:val="decimal"/>
      <w:lvlText w:val="%1."/>
      <w:lvlJc w:val="lef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3">
    <w:nsid w:val="0AB564BF"/>
    <w:multiLevelType w:val="hybridMultilevel"/>
    <w:tmpl w:val="76E0EBB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E57A16"/>
    <w:multiLevelType w:val="hybridMultilevel"/>
    <w:tmpl w:val="CB3C3B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B92FE9"/>
    <w:multiLevelType w:val="hybridMultilevel"/>
    <w:tmpl w:val="80B2BD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0D73F79"/>
    <w:multiLevelType w:val="hybridMultilevel"/>
    <w:tmpl w:val="8AB8200E"/>
    <w:lvl w:ilvl="0" w:tplc="0409000F">
      <w:start w:val="1"/>
      <w:numFmt w:val="decimal"/>
      <w:lvlText w:val="%1."/>
      <w:lvlJc w:val="left"/>
      <w:pPr>
        <w:ind w:left="1060" w:hanging="360"/>
      </w:pPr>
    </w:lvl>
    <w:lvl w:ilvl="1" w:tplc="04090019">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7">
    <w:nsid w:val="138512CC"/>
    <w:multiLevelType w:val="hybridMultilevel"/>
    <w:tmpl w:val="BEA44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CC5413"/>
    <w:multiLevelType w:val="hybridMultilevel"/>
    <w:tmpl w:val="49E89E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nsid w:val="2D3806A8"/>
    <w:multiLevelType w:val="hybridMultilevel"/>
    <w:tmpl w:val="39D02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0961AFE"/>
    <w:multiLevelType w:val="hybridMultilevel"/>
    <w:tmpl w:val="5A945F12"/>
    <w:lvl w:ilvl="0" w:tplc="04090017">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3AF7F43"/>
    <w:multiLevelType w:val="multilevel"/>
    <w:tmpl w:val="1E2A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C13C44"/>
    <w:multiLevelType w:val="hybridMultilevel"/>
    <w:tmpl w:val="7D905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C6220F"/>
    <w:multiLevelType w:val="hybridMultilevel"/>
    <w:tmpl w:val="A3CA0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BA0C29"/>
    <w:multiLevelType w:val="hybridMultilevel"/>
    <w:tmpl w:val="54629994"/>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6">
    <w:nsid w:val="45E47A78"/>
    <w:multiLevelType w:val="hybridMultilevel"/>
    <w:tmpl w:val="2B780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0809BE"/>
    <w:multiLevelType w:val="hybridMultilevel"/>
    <w:tmpl w:val="C414BFA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493B2BD5"/>
    <w:multiLevelType w:val="multilevel"/>
    <w:tmpl w:val="29864F9C"/>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AA13AE8"/>
    <w:multiLevelType w:val="hybridMultilevel"/>
    <w:tmpl w:val="18E69472"/>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0">
    <w:nsid w:val="5B00470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1">
    <w:nsid w:val="5F6C7427"/>
    <w:multiLevelType w:val="multilevel"/>
    <w:tmpl w:val="DD164E5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nsid w:val="63101E9B"/>
    <w:multiLevelType w:val="hybridMultilevel"/>
    <w:tmpl w:val="D4962D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B47FC8"/>
    <w:multiLevelType w:val="hybridMultilevel"/>
    <w:tmpl w:val="C8D65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9B5045"/>
    <w:multiLevelType w:val="hybridMultilevel"/>
    <w:tmpl w:val="EA821D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EA2261"/>
    <w:multiLevelType w:val="hybridMultilevel"/>
    <w:tmpl w:val="574EE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F8924CD"/>
    <w:multiLevelType w:val="hybridMultilevel"/>
    <w:tmpl w:val="1916E5E4"/>
    <w:lvl w:ilvl="0" w:tplc="0409000F">
      <w:start w:val="1"/>
      <w:numFmt w:val="decimal"/>
      <w:lvlText w:val="%1."/>
      <w:lvlJc w:val="left"/>
      <w:pPr>
        <w:ind w:left="1066" w:hanging="360"/>
      </w:pPr>
    </w:lvl>
    <w:lvl w:ilvl="1" w:tplc="04090019">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7">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8">
    <w:nsid w:val="6FAE4109"/>
    <w:multiLevelType w:val="hybridMultilevel"/>
    <w:tmpl w:val="5F92CEEA"/>
    <w:lvl w:ilvl="0" w:tplc="04090017">
      <w:start w:val="1"/>
      <w:numFmt w:val="lowerLetter"/>
      <w:lvlText w:val="%1)"/>
      <w:lvlJc w:val="left"/>
      <w:pPr>
        <w:ind w:left="990" w:hanging="360"/>
      </w:pPr>
    </w:lvl>
    <w:lvl w:ilvl="1" w:tplc="04090017">
      <w:start w:val="1"/>
      <w:numFmt w:val="lowerLetter"/>
      <w:lvlText w:val="%2)"/>
      <w:lvlJc w:val="left"/>
      <w:pPr>
        <w:ind w:left="72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9">
    <w:nsid w:val="75BC7B31"/>
    <w:multiLevelType w:val="hybridMultilevel"/>
    <w:tmpl w:val="8E9A2C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C243717"/>
    <w:multiLevelType w:val="hybridMultilevel"/>
    <w:tmpl w:val="2450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37"/>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7"/>
  </w:num>
  <w:num w:numId="15">
    <w:abstractNumId w:val="29"/>
  </w:num>
  <w:num w:numId="16">
    <w:abstractNumId w:val="16"/>
  </w:num>
  <w:num w:numId="17">
    <w:abstractNumId w:val="15"/>
  </w:num>
  <w:num w:numId="18">
    <w:abstractNumId w:val="23"/>
  </w:num>
  <w:num w:numId="19">
    <w:abstractNumId w:val="22"/>
  </w:num>
  <w:num w:numId="20">
    <w:abstractNumId w:val="36"/>
  </w:num>
  <w:num w:numId="21">
    <w:abstractNumId w:val="12"/>
  </w:num>
  <w:num w:numId="22">
    <w:abstractNumId w:val="33"/>
  </w:num>
  <w:num w:numId="23">
    <w:abstractNumId w:val="20"/>
  </w:num>
  <w:num w:numId="24">
    <w:abstractNumId w:val="39"/>
  </w:num>
  <w:num w:numId="25">
    <w:abstractNumId w:val="30"/>
  </w:num>
  <w:num w:numId="26">
    <w:abstractNumId w:val="17"/>
  </w:num>
  <w:num w:numId="27">
    <w:abstractNumId w:val="34"/>
  </w:num>
  <w:num w:numId="28">
    <w:abstractNumId w:val="21"/>
  </w:num>
  <w:num w:numId="29">
    <w:abstractNumId w:val="38"/>
  </w:num>
  <w:num w:numId="30">
    <w:abstractNumId w:val="13"/>
  </w:num>
  <w:num w:numId="31">
    <w:abstractNumId w:val="10"/>
  </w:num>
  <w:num w:numId="32">
    <w:abstractNumId w:val="28"/>
  </w:num>
  <w:num w:numId="33">
    <w:abstractNumId w:val="32"/>
  </w:num>
  <w:num w:numId="34">
    <w:abstractNumId w:val="11"/>
  </w:num>
  <w:num w:numId="35">
    <w:abstractNumId w:val="14"/>
  </w:num>
  <w:num w:numId="36">
    <w:abstractNumId w:val="26"/>
  </w:num>
  <w:num w:numId="37">
    <w:abstractNumId w:val="18"/>
  </w:num>
  <w:num w:numId="38">
    <w:abstractNumId w:val="40"/>
  </w:num>
  <w:num w:numId="39">
    <w:abstractNumId w:val="24"/>
  </w:num>
  <w:num w:numId="40">
    <w:abstractNumId w:val="35"/>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4"/>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1"/>
  <w:attachedTemplate r:id="rId1"/>
  <w:defaultTabStop w:val="720"/>
  <w:autoHyphenatio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0F5"/>
    <w:rsid w:val="000210E4"/>
    <w:rsid w:val="000224B4"/>
    <w:rsid w:val="00050555"/>
    <w:rsid w:val="000520F5"/>
    <w:rsid w:val="00070E3B"/>
    <w:rsid w:val="00071B32"/>
    <w:rsid w:val="00076ABC"/>
    <w:rsid w:val="00080F5A"/>
    <w:rsid w:val="00081560"/>
    <w:rsid w:val="000821AE"/>
    <w:rsid w:val="00093CE8"/>
    <w:rsid w:val="000B3DB2"/>
    <w:rsid w:val="000F2F44"/>
    <w:rsid w:val="000F300F"/>
    <w:rsid w:val="00123E59"/>
    <w:rsid w:val="00131853"/>
    <w:rsid w:val="001642A3"/>
    <w:rsid w:val="00165EC9"/>
    <w:rsid w:val="001C1C55"/>
    <w:rsid w:val="001E15E0"/>
    <w:rsid w:val="001F4A48"/>
    <w:rsid w:val="001F610E"/>
    <w:rsid w:val="00201B6B"/>
    <w:rsid w:val="002054FD"/>
    <w:rsid w:val="00233F77"/>
    <w:rsid w:val="00251A7D"/>
    <w:rsid w:val="00261009"/>
    <w:rsid w:val="00263EFD"/>
    <w:rsid w:val="00293601"/>
    <w:rsid w:val="002C12AC"/>
    <w:rsid w:val="002C2163"/>
    <w:rsid w:val="002C44DE"/>
    <w:rsid w:val="002D2E8B"/>
    <w:rsid w:val="002D3A30"/>
    <w:rsid w:val="002E571D"/>
    <w:rsid w:val="003110ED"/>
    <w:rsid w:val="00323892"/>
    <w:rsid w:val="00335195"/>
    <w:rsid w:val="00341C62"/>
    <w:rsid w:val="00344E5C"/>
    <w:rsid w:val="00345844"/>
    <w:rsid w:val="00356B6A"/>
    <w:rsid w:val="00382EE8"/>
    <w:rsid w:val="00385A76"/>
    <w:rsid w:val="0038676C"/>
    <w:rsid w:val="003B662F"/>
    <w:rsid w:val="003C1885"/>
    <w:rsid w:val="003C42AF"/>
    <w:rsid w:val="003D4728"/>
    <w:rsid w:val="003F0DC0"/>
    <w:rsid w:val="003F529F"/>
    <w:rsid w:val="003F649B"/>
    <w:rsid w:val="00431EF2"/>
    <w:rsid w:val="004377D9"/>
    <w:rsid w:val="00472770"/>
    <w:rsid w:val="00473FE6"/>
    <w:rsid w:val="004864AC"/>
    <w:rsid w:val="004A7A34"/>
    <w:rsid w:val="004C326F"/>
    <w:rsid w:val="00501712"/>
    <w:rsid w:val="005074C2"/>
    <w:rsid w:val="00516EC9"/>
    <w:rsid w:val="00523CC3"/>
    <w:rsid w:val="005279BC"/>
    <w:rsid w:val="00531775"/>
    <w:rsid w:val="005512DD"/>
    <w:rsid w:val="00584917"/>
    <w:rsid w:val="005941CD"/>
    <w:rsid w:val="005A0183"/>
    <w:rsid w:val="005A2E49"/>
    <w:rsid w:val="005A4DB3"/>
    <w:rsid w:val="005B2E21"/>
    <w:rsid w:val="005B54F7"/>
    <w:rsid w:val="005C7384"/>
    <w:rsid w:val="005E51A7"/>
    <w:rsid w:val="005E795F"/>
    <w:rsid w:val="005F08E1"/>
    <w:rsid w:val="00600A54"/>
    <w:rsid w:val="0060744F"/>
    <w:rsid w:val="006278FE"/>
    <w:rsid w:val="006427F0"/>
    <w:rsid w:val="00642F8A"/>
    <w:rsid w:val="00643768"/>
    <w:rsid w:val="00661382"/>
    <w:rsid w:val="00670E5F"/>
    <w:rsid w:val="0067433E"/>
    <w:rsid w:val="00682631"/>
    <w:rsid w:val="006866B8"/>
    <w:rsid w:val="00687D38"/>
    <w:rsid w:val="0069297E"/>
    <w:rsid w:val="006A662A"/>
    <w:rsid w:val="006C636F"/>
    <w:rsid w:val="006D0780"/>
    <w:rsid w:val="006E071D"/>
    <w:rsid w:val="006F6E10"/>
    <w:rsid w:val="00704BE5"/>
    <w:rsid w:val="007100E7"/>
    <w:rsid w:val="00715FE4"/>
    <w:rsid w:val="00742934"/>
    <w:rsid w:val="00745798"/>
    <w:rsid w:val="007628FE"/>
    <w:rsid w:val="00762AB6"/>
    <w:rsid w:val="00767B46"/>
    <w:rsid w:val="007741F2"/>
    <w:rsid w:val="007A052C"/>
    <w:rsid w:val="007A54ED"/>
    <w:rsid w:val="007B0E1E"/>
    <w:rsid w:val="007B120E"/>
    <w:rsid w:val="007C1C8C"/>
    <w:rsid w:val="007F317E"/>
    <w:rsid w:val="007F7821"/>
    <w:rsid w:val="00804A62"/>
    <w:rsid w:val="00821FB9"/>
    <w:rsid w:val="0082307F"/>
    <w:rsid w:val="00836811"/>
    <w:rsid w:val="0084596C"/>
    <w:rsid w:val="008471F1"/>
    <w:rsid w:val="00853B05"/>
    <w:rsid w:val="00864989"/>
    <w:rsid w:val="008748E3"/>
    <w:rsid w:val="00887575"/>
    <w:rsid w:val="008B4707"/>
    <w:rsid w:val="008D26D4"/>
    <w:rsid w:val="008E10F5"/>
    <w:rsid w:val="00906116"/>
    <w:rsid w:val="00916BF0"/>
    <w:rsid w:val="00923B48"/>
    <w:rsid w:val="0092522C"/>
    <w:rsid w:val="00946470"/>
    <w:rsid w:val="0095123D"/>
    <w:rsid w:val="00963961"/>
    <w:rsid w:val="00970B6C"/>
    <w:rsid w:val="00975F2C"/>
    <w:rsid w:val="00976ABC"/>
    <w:rsid w:val="00990BC2"/>
    <w:rsid w:val="00990FD2"/>
    <w:rsid w:val="009B37E4"/>
    <w:rsid w:val="009B6917"/>
    <w:rsid w:val="009C0A3C"/>
    <w:rsid w:val="009C2EE8"/>
    <w:rsid w:val="009C75DA"/>
    <w:rsid w:val="009E5558"/>
    <w:rsid w:val="009F1AE3"/>
    <w:rsid w:val="009F5906"/>
    <w:rsid w:val="009F62D0"/>
    <w:rsid w:val="00A01D2E"/>
    <w:rsid w:val="00A34840"/>
    <w:rsid w:val="00A36454"/>
    <w:rsid w:val="00A40806"/>
    <w:rsid w:val="00A44D37"/>
    <w:rsid w:val="00A75865"/>
    <w:rsid w:val="00A77949"/>
    <w:rsid w:val="00A80CA4"/>
    <w:rsid w:val="00A9155D"/>
    <w:rsid w:val="00A93806"/>
    <w:rsid w:val="00AB52F1"/>
    <w:rsid w:val="00AE36CC"/>
    <w:rsid w:val="00AF3808"/>
    <w:rsid w:val="00AF4CD9"/>
    <w:rsid w:val="00B24400"/>
    <w:rsid w:val="00B44BAF"/>
    <w:rsid w:val="00B46E84"/>
    <w:rsid w:val="00B5186B"/>
    <w:rsid w:val="00B61519"/>
    <w:rsid w:val="00B8115E"/>
    <w:rsid w:val="00B839A6"/>
    <w:rsid w:val="00B96D0A"/>
    <w:rsid w:val="00BA7A6A"/>
    <w:rsid w:val="00BB659F"/>
    <w:rsid w:val="00BB7918"/>
    <w:rsid w:val="00BC6CEC"/>
    <w:rsid w:val="00BD73CC"/>
    <w:rsid w:val="00BE162A"/>
    <w:rsid w:val="00BF1C75"/>
    <w:rsid w:val="00C045A7"/>
    <w:rsid w:val="00C05DFF"/>
    <w:rsid w:val="00C212D5"/>
    <w:rsid w:val="00C303C7"/>
    <w:rsid w:val="00C412D4"/>
    <w:rsid w:val="00C46AED"/>
    <w:rsid w:val="00C46F5D"/>
    <w:rsid w:val="00C6134C"/>
    <w:rsid w:val="00C639A9"/>
    <w:rsid w:val="00C85BC9"/>
    <w:rsid w:val="00C8700E"/>
    <w:rsid w:val="00C91788"/>
    <w:rsid w:val="00CA320F"/>
    <w:rsid w:val="00CB2B65"/>
    <w:rsid w:val="00CD4E59"/>
    <w:rsid w:val="00CF2614"/>
    <w:rsid w:val="00D03BBF"/>
    <w:rsid w:val="00D04C11"/>
    <w:rsid w:val="00D1440B"/>
    <w:rsid w:val="00D32C85"/>
    <w:rsid w:val="00D3472D"/>
    <w:rsid w:val="00D40CAF"/>
    <w:rsid w:val="00D65EC3"/>
    <w:rsid w:val="00D71539"/>
    <w:rsid w:val="00D731F3"/>
    <w:rsid w:val="00D86BA3"/>
    <w:rsid w:val="00DA232B"/>
    <w:rsid w:val="00DA386F"/>
    <w:rsid w:val="00DB56C9"/>
    <w:rsid w:val="00DC4903"/>
    <w:rsid w:val="00DD2B68"/>
    <w:rsid w:val="00DE1664"/>
    <w:rsid w:val="00DE302C"/>
    <w:rsid w:val="00DF2E4A"/>
    <w:rsid w:val="00E02381"/>
    <w:rsid w:val="00E03E0B"/>
    <w:rsid w:val="00E06E8C"/>
    <w:rsid w:val="00E132C2"/>
    <w:rsid w:val="00E4404E"/>
    <w:rsid w:val="00E454FE"/>
    <w:rsid w:val="00E60B6B"/>
    <w:rsid w:val="00E6686A"/>
    <w:rsid w:val="00E72AF1"/>
    <w:rsid w:val="00EC39B5"/>
    <w:rsid w:val="00ED6EB4"/>
    <w:rsid w:val="00EE3A34"/>
    <w:rsid w:val="00F4265B"/>
    <w:rsid w:val="00F55D03"/>
    <w:rsid w:val="00F82448"/>
    <w:rsid w:val="00F82B6B"/>
    <w:rsid w:val="00FB0AE3"/>
    <w:rsid w:val="00FB65EE"/>
    <w:rsid w:val="00FC2E7E"/>
    <w:rsid w:val="00FE06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3D458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B46"/>
    <w:pPr>
      <w:spacing w:line="264" w:lineRule="auto"/>
      <w:ind w:firstLine="346"/>
      <w:jc w:val="both"/>
    </w:pPr>
    <w:rPr>
      <w:rFonts w:ascii="Hoefler Text" w:hAnsi="Hoefler Text"/>
      <w:noProof/>
      <w:sz w:val="22"/>
      <w:szCs w:val="22"/>
    </w:rPr>
  </w:style>
  <w:style w:type="paragraph" w:styleId="Heading1">
    <w:name w:val="heading 1"/>
    <w:basedOn w:val="Normal"/>
    <w:next w:val="Firstparagraph"/>
    <w:link w:val="Heading1Char"/>
    <w:qFormat/>
    <w:rsid w:val="006A662A"/>
    <w:pPr>
      <w:keepNext/>
      <w:numPr>
        <w:numId w:val="2"/>
      </w:numPr>
      <w:tabs>
        <w:tab w:val="left" w:pos="482"/>
      </w:tabs>
      <w:spacing w:before="360" w:after="180"/>
      <w:jc w:val="left"/>
      <w:outlineLvl w:val="0"/>
    </w:pPr>
    <w:rPr>
      <w:rFonts w:cs="Arial"/>
      <w:bCs/>
      <w:sz w:val="28"/>
      <w:szCs w:val="32"/>
    </w:rPr>
  </w:style>
  <w:style w:type="paragraph" w:styleId="Heading2">
    <w:name w:val="heading 2"/>
    <w:basedOn w:val="Normal"/>
    <w:next w:val="Firstparagraph"/>
    <w:link w:val="Heading2Char"/>
    <w:qFormat/>
    <w:rsid w:val="006A662A"/>
    <w:pPr>
      <w:keepNext/>
      <w:numPr>
        <w:ilvl w:val="1"/>
        <w:numId w:val="2"/>
      </w:numPr>
      <w:tabs>
        <w:tab w:val="left" w:pos="624"/>
      </w:tabs>
      <w:spacing w:before="300" w:after="120"/>
      <w:jc w:val="left"/>
      <w:outlineLvl w:val="1"/>
    </w:pPr>
    <w:rPr>
      <w:rFonts w:cs="Arial"/>
      <w:bCs/>
      <w:iCs/>
      <w:sz w:val="24"/>
      <w:szCs w:val="28"/>
    </w:rPr>
  </w:style>
  <w:style w:type="paragraph" w:styleId="Heading3">
    <w:name w:val="heading 3"/>
    <w:basedOn w:val="Normal"/>
    <w:next w:val="Firstparagraph"/>
    <w:link w:val="Heading3Char"/>
    <w:qFormat/>
    <w:rsid w:val="0092522C"/>
    <w:pPr>
      <w:keepNext/>
      <w:numPr>
        <w:ilvl w:val="2"/>
        <w:numId w:val="2"/>
      </w:numPr>
      <w:tabs>
        <w:tab w:val="left" w:pos="765"/>
      </w:tabs>
      <w:spacing w:before="300" w:after="120"/>
      <w:jc w:val="left"/>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6A662A"/>
    <w:pPr>
      <w:spacing w:before="240" w:after="60"/>
      <w:jc w:val="center"/>
      <w:outlineLvl w:val="0"/>
    </w:pPr>
    <w:rPr>
      <w:rFonts w:eastAsia="ＭＳ ゴシック"/>
      <w:b/>
      <w:bCs/>
      <w:kern w:val="28"/>
      <w:sz w:val="32"/>
      <w:szCs w:val="32"/>
    </w:rPr>
  </w:style>
  <w:style w:type="character" w:customStyle="1" w:styleId="TitleChar">
    <w:name w:val="Title Char"/>
    <w:link w:val="Title"/>
    <w:uiPriority w:val="10"/>
    <w:rsid w:val="006A662A"/>
    <w:rPr>
      <w:rFonts w:ascii="Hoefler Text" w:eastAsia="ＭＳ ゴシック" w:hAnsi="Hoefler Text" w:cs="Times New Roman"/>
      <w:b/>
      <w:bCs/>
      <w:noProof/>
      <w:kern w:val="28"/>
      <w:sz w:val="32"/>
      <w:szCs w:val="32"/>
    </w:rPr>
  </w:style>
  <w:style w:type="character" w:styleId="BookTitle">
    <w:name w:val="Book Title"/>
    <w:uiPriority w:val="33"/>
    <w:qFormat/>
    <w:rsid w:val="006A662A"/>
    <w:rPr>
      <w:b/>
      <w:bCs/>
      <w:smallCaps/>
      <w:spacing w:val="5"/>
    </w:rPr>
  </w:style>
  <w:style w:type="paragraph" w:styleId="Subtitle">
    <w:name w:val="Subtitle"/>
    <w:basedOn w:val="Normal"/>
    <w:next w:val="Normal"/>
    <w:link w:val="SubtitleChar"/>
    <w:uiPriority w:val="11"/>
    <w:qFormat/>
    <w:rsid w:val="006A662A"/>
    <w:pPr>
      <w:spacing w:after="60"/>
      <w:jc w:val="center"/>
      <w:outlineLvl w:val="1"/>
    </w:pPr>
    <w:rPr>
      <w:rFonts w:ascii="Calibri" w:eastAsia="ＭＳ ゴシック" w:hAnsi="Calibri"/>
      <w:sz w:val="24"/>
      <w:szCs w:val="24"/>
    </w:rPr>
  </w:style>
  <w:style w:type="character" w:customStyle="1" w:styleId="SubtitleChar">
    <w:name w:val="Subtitle Char"/>
    <w:link w:val="Subtitle"/>
    <w:uiPriority w:val="11"/>
    <w:rsid w:val="006A662A"/>
    <w:rPr>
      <w:rFonts w:ascii="Calibri" w:eastAsia="ＭＳ ゴシック" w:hAnsi="Calibri" w:cs="Times New Roman"/>
      <w:noProof/>
      <w:sz w:val="24"/>
      <w:szCs w:val="24"/>
    </w:rPr>
  </w:style>
  <w:style w:type="paragraph" w:styleId="Quote">
    <w:name w:val="Quote"/>
    <w:basedOn w:val="Normal"/>
    <w:next w:val="Normal"/>
    <w:link w:val="QuoteChar"/>
    <w:uiPriority w:val="29"/>
    <w:qFormat/>
    <w:rsid w:val="00DD2B68"/>
    <w:pPr>
      <w:spacing w:before="160" w:after="160" w:line="240" w:lineRule="auto"/>
      <w:ind w:left="720" w:right="720" w:firstLine="0"/>
      <w:contextualSpacing/>
    </w:pPr>
    <w:rPr>
      <w:rFonts w:ascii="Courier" w:hAnsi="Courier"/>
      <w:iCs/>
      <w:color w:val="000000"/>
      <w:sz w:val="16"/>
      <w:szCs w:val="16"/>
    </w:rPr>
  </w:style>
  <w:style w:type="character" w:customStyle="1" w:styleId="QuoteChar">
    <w:name w:val="Quote Char"/>
    <w:link w:val="Quote"/>
    <w:uiPriority w:val="29"/>
    <w:rsid w:val="00DD2B68"/>
    <w:rPr>
      <w:rFonts w:ascii="Courier" w:hAnsi="Courier"/>
      <w:iCs/>
      <w:noProof/>
      <w:color w:val="000000"/>
      <w:sz w:val="16"/>
      <w:szCs w:val="16"/>
    </w:rPr>
  </w:style>
  <w:style w:type="character" w:styleId="LineNumber">
    <w:name w:val="line number"/>
    <w:uiPriority w:val="99"/>
    <w:semiHidden/>
    <w:unhideWhenUsed/>
    <w:rsid w:val="00201B6B"/>
  </w:style>
  <w:style w:type="character" w:styleId="PlaceholderText">
    <w:name w:val="Placeholder Text"/>
    <w:uiPriority w:val="99"/>
    <w:semiHidden/>
    <w:rsid w:val="00804A62"/>
    <w:rPr>
      <w:color w:val="808080"/>
    </w:rPr>
  </w:style>
  <w:style w:type="paragraph" w:styleId="BalloonText">
    <w:name w:val="Balloon Text"/>
    <w:basedOn w:val="Normal"/>
    <w:link w:val="BalloonTextChar"/>
    <w:uiPriority w:val="99"/>
    <w:semiHidden/>
    <w:unhideWhenUsed/>
    <w:rsid w:val="00804A62"/>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804A62"/>
    <w:rPr>
      <w:rFonts w:ascii="Lucida Grande" w:hAnsi="Lucida Grande" w:cs="Lucida Grande"/>
      <w:noProof/>
      <w:sz w:val="18"/>
      <w:szCs w:val="18"/>
    </w:rPr>
  </w:style>
  <w:style w:type="paragraph" w:styleId="Caption">
    <w:name w:val="caption"/>
    <w:basedOn w:val="Normal"/>
    <w:next w:val="Normal"/>
    <w:uiPriority w:val="35"/>
    <w:unhideWhenUsed/>
    <w:qFormat/>
    <w:rsid w:val="004A7A34"/>
    <w:pPr>
      <w:keepNext/>
      <w:spacing w:before="120" w:after="40" w:line="240" w:lineRule="auto"/>
      <w:jc w:val="center"/>
    </w:pPr>
    <w:rPr>
      <w:sz w:val="20"/>
      <w:szCs w:val="20"/>
    </w:rPr>
  </w:style>
  <w:style w:type="character" w:styleId="Hyperlink">
    <w:name w:val="Hyperlink"/>
    <w:uiPriority w:val="99"/>
    <w:unhideWhenUsed/>
    <w:rsid w:val="00233F77"/>
    <w:rPr>
      <w:color w:val="0000FF"/>
      <w:u w:val="single"/>
    </w:rPr>
  </w:style>
  <w:style w:type="table" w:styleId="TableGrid">
    <w:name w:val="Table Grid"/>
    <w:basedOn w:val="TableNormal"/>
    <w:uiPriority w:val="59"/>
    <w:rsid w:val="00FC2E7E"/>
    <w:rPr>
      <w:rFonts w:ascii="Hoefler Text" w:hAnsi="Hoefler Text"/>
    </w:rPr>
    <w:tblPr>
      <w:tblInd w:w="0" w:type="dxa"/>
      <w:tblCellMar>
        <w:top w:w="0" w:type="dxa"/>
        <w:left w:w="108" w:type="dxa"/>
        <w:bottom w:w="0" w:type="dxa"/>
        <w:right w:w="108" w:type="dxa"/>
      </w:tblCellMar>
    </w:tblPr>
    <w:tblStylePr w:type="firstRow">
      <w:tblPr/>
      <w:tcPr>
        <w:tcBorders>
          <w:top w:val="nil"/>
          <w:left w:val="nil"/>
          <w:bottom w:val="double" w:sz="4" w:space="0" w:color="auto"/>
          <w:right w:val="nil"/>
          <w:insideH w:val="nil"/>
          <w:insideV w:val="nil"/>
          <w:tl2br w:val="nil"/>
          <w:tr2bl w:val="nil"/>
        </w:tcBorders>
      </w:tcPr>
    </w:tblStylePr>
  </w:style>
  <w:style w:type="character" w:customStyle="1" w:styleId="Heading1Char">
    <w:name w:val="Heading 1 Char"/>
    <w:link w:val="Heading1"/>
    <w:rsid w:val="008E10F5"/>
    <w:rPr>
      <w:rFonts w:ascii="Hoefler Text" w:hAnsi="Hoefler Text" w:cs="Arial"/>
      <w:bCs/>
      <w:noProof/>
      <w:sz w:val="28"/>
      <w:szCs w:val="32"/>
    </w:rPr>
  </w:style>
  <w:style w:type="character" w:customStyle="1" w:styleId="Heading2Char">
    <w:name w:val="Heading 2 Char"/>
    <w:link w:val="Heading2"/>
    <w:rsid w:val="008E10F5"/>
    <w:rPr>
      <w:rFonts w:ascii="Hoefler Text" w:hAnsi="Hoefler Text" w:cs="Arial"/>
      <w:bCs/>
      <w:iCs/>
      <w:noProof/>
      <w:szCs w:val="28"/>
    </w:rPr>
  </w:style>
  <w:style w:type="character" w:customStyle="1" w:styleId="Heading3Char">
    <w:name w:val="Heading 3 Char"/>
    <w:link w:val="Heading3"/>
    <w:rsid w:val="008E10F5"/>
    <w:rPr>
      <w:rFonts w:ascii="Hoefler Text" w:hAnsi="Hoefler Text" w:cs="Arial"/>
      <w:bCs/>
      <w:noProof/>
      <w:sz w:val="22"/>
      <w:szCs w:val="26"/>
    </w:rPr>
  </w:style>
  <w:style w:type="paragraph" w:styleId="ListParagraph">
    <w:name w:val="List Paragraph"/>
    <w:basedOn w:val="Normal"/>
    <w:uiPriority w:val="34"/>
    <w:qFormat/>
    <w:rsid w:val="007A54ED"/>
    <w:pPr>
      <w:ind w:left="720"/>
      <w:contextualSpacing/>
    </w:pPr>
  </w:style>
  <w:style w:type="character" w:styleId="FollowedHyperlink">
    <w:name w:val="FollowedHyperlink"/>
    <w:basedOn w:val="DefaultParagraphFont"/>
    <w:uiPriority w:val="99"/>
    <w:semiHidden/>
    <w:unhideWhenUsed/>
    <w:rsid w:val="002C2163"/>
    <w:rPr>
      <w:color w:val="800080" w:themeColor="followedHyperlink"/>
      <w:u w:val="single"/>
    </w:rPr>
  </w:style>
  <w:style w:type="character" w:styleId="CommentReference">
    <w:name w:val="annotation reference"/>
    <w:basedOn w:val="DefaultParagraphFont"/>
    <w:uiPriority w:val="99"/>
    <w:semiHidden/>
    <w:unhideWhenUsed/>
    <w:rsid w:val="00076ABC"/>
    <w:rPr>
      <w:sz w:val="16"/>
      <w:szCs w:val="16"/>
    </w:rPr>
  </w:style>
  <w:style w:type="paragraph" w:styleId="CommentText">
    <w:name w:val="annotation text"/>
    <w:basedOn w:val="Normal"/>
    <w:link w:val="CommentTextChar"/>
    <w:uiPriority w:val="99"/>
    <w:semiHidden/>
    <w:unhideWhenUsed/>
    <w:rsid w:val="00076ABC"/>
    <w:pPr>
      <w:spacing w:line="240" w:lineRule="auto"/>
    </w:pPr>
    <w:rPr>
      <w:sz w:val="20"/>
      <w:szCs w:val="20"/>
    </w:rPr>
  </w:style>
  <w:style w:type="character" w:customStyle="1" w:styleId="CommentTextChar">
    <w:name w:val="Comment Text Char"/>
    <w:basedOn w:val="DefaultParagraphFont"/>
    <w:link w:val="CommentText"/>
    <w:uiPriority w:val="99"/>
    <w:semiHidden/>
    <w:rsid w:val="00076ABC"/>
    <w:rPr>
      <w:rFonts w:ascii="Hoefler Text" w:hAnsi="Hoefler Text"/>
      <w:noProo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B46"/>
    <w:pPr>
      <w:spacing w:line="264" w:lineRule="auto"/>
      <w:ind w:firstLine="346"/>
      <w:jc w:val="both"/>
    </w:pPr>
    <w:rPr>
      <w:rFonts w:ascii="Hoefler Text" w:hAnsi="Hoefler Text"/>
      <w:noProof/>
      <w:sz w:val="22"/>
      <w:szCs w:val="22"/>
    </w:rPr>
  </w:style>
  <w:style w:type="paragraph" w:styleId="Heading1">
    <w:name w:val="heading 1"/>
    <w:basedOn w:val="Normal"/>
    <w:next w:val="Firstparagraph"/>
    <w:link w:val="Heading1Char"/>
    <w:qFormat/>
    <w:rsid w:val="006A662A"/>
    <w:pPr>
      <w:keepNext/>
      <w:numPr>
        <w:numId w:val="2"/>
      </w:numPr>
      <w:tabs>
        <w:tab w:val="left" w:pos="482"/>
      </w:tabs>
      <w:spacing w:before="360" w:after="180"/>
      <w:jc w:val="left"/>
      <w:outlineLvl w:val="0"/>
    </w:pPr>
    <w:rPr>
      <w:rFonts w:cs="Arial"/>
      <w:bCs/>
      <w:sz w:val="28"/>
      <w:szCs w:val="32"/>
    </w:rPr>
  </w:style>
  <w:style w:type="paragraph" w:styleId="Heading2">
    <w:name w:val="heading 2"/>
    <w:basedOn w:val="Normal"/>
    <w:next w:val="Firstparagraph"/>
    <w:link w:val="Heading2Char"/>
    <w:qFormat/>
    <w:rsid w:val="006A662A"/>
    <w:pPr>
      <w:keepNext/>
      <w:numPr>
        <w:ilvl w:val="1"/>
        <w:numId w:val="2"/>
      </w:numPr>
      <w:tabs>
        <w:tab w:val="left" w:pos="624"/>
      </w:tabs>
      <w:spacing w:before="300" w:after="120"/>
      <w:jc w:val="left"/>
      <w:outlineLvl w:val="1"/>
    </w:pPr>
    <w:rPr>
      <w:rFonts w:cs="Arial"/>
      <w:bCs/>
      <w:iCs/>
      <w:sz w:val="24"/>
      <w:szCs w:val="28"/>
    </w:rPr>
  </w:style>
  <w:style w:type="paragraph" w:styleId="Heading3">
    <w:name w:val="heading 3"/>
    <w:basedOn w:val="Normal"/>
    <w:next w:val="Firstparagraph"/>
    <w:link w:val="Heading3Char"/>
    <w:qFormat/>
    <w:rsid w:val="0092522C"/>
    <w:pPr>
      <w:keepNext/>
      <w:numPr>
        <w:ilvl w:val="2"/>
        <w:numId w:val="2"/>
      </w:numPr>
      <w:tabs>
        <w:tab w:val="left" w:pos="765"/>
      </w:tabs>
      <w:spacing w:before="300" w:after="120"/>
      <w:jc w:val="left"/>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6A662A"/>
    <w:pPr>
      <w:spacing w:before="240" w:after="60"/>
      <w:jc w:val="center"/>
      <w:outlineLvl w:val="0"/>
    </w:pPr>
    <w:rPr>
      <w:rFonts w:eastAsia="ＭＳ ゴシック"/>
      <w:b/>
      <w:bCs/>
      <w:kern w:val="28"/>
      <w:sz w:val="32"/>
      <w:szCs w:val="32"/>
    </w:rPr>
  </w:style>
  <w:style w:type="character" w:customStyle="1" w:styleId="TitleChar">
    <w:name w:val="Title Char"/>
    <w:link w:val="Title"/>
    <w:uiPriority w:val="10"/>
    <w:rsid w:val="006A662A"/>
    <w:rPr>
      <w:rFonts w:ascii="Hoefler Text" w:eastAsia="ＭＳ ゴシック" w:hAnsi="Hoefler Text" w:cs="Times New Roman"/>
      <w:b/>
      <w:bCs/>
      <w:noProof/>
      <w:kern w:val="28"/>
      <w:sz w:val="32"/>
      <w:szCs w:val="32"/>
    </w:rPr>
  </w:style>
  <w:style w:type="character" w:styleId="BookTitle">
    <w:name w:val="Book Title"/>
    <w:uiPriority w:val="33"/>
    <w:qFormat/>
    <w:rsid w:val="006A662A"/>
    <w:rPr>
      <w:b/>
      <w:bCs/>
      <w:smallCaps/>
      <w:spacing w:val="5"/>
    </w:rPr>
  </w:style>
  <w:style w:type="paragraph" w:styleId="Subtitle">
    <w:name w:val="Subtitle"/>
    <w:basedOn w:val="Normal"/>
    <w:next w:val="Normal"/>
    <w:link w:val="SubtitleChar"/>
    <w:uiPriority w:val="11"/>
    <w:qFormat/>
    <w:rsid w:val="006A662A"/>
    <w:pPr>
      <w:spacing w:after="60"/>
      <w:jc w:val="center"/>
      <w:outlineLvl w:val="1"/>
    </w:pPr>
    <w:rPr>
      <w:rFonts w:ascii="Calibri" w:eastAsia="ＭＳ ゴシック" w:hAnsi="Calibri"/>
      <w:sz w:val="24"/>
      <w:szCs w:val="24"/>
    </w:rPr>
  </w:style>
  <w:style w:type="character" w:customStyle="1" w:styleId="SubtitleChar">
    <w:name w:val="Subtitle Char"/>
    <w:link w:val="Subtitle"/>
    <w:uiPriority w:val="11"/>
    <w:rsid w:val="006A662A"/>
    <w:rPr>
      <w:rFonts w:ascii="Calibri" w:eastAsia="ＭＳ ゴシック" w:hAnsi="Calibri" w:cs="Times New Roman"/>
      <w:noProof/>
      <w:sz w:val="24"/>
      <w:szCs w:val="24"/>
    </w:rPr>
  </w:style>
  <w:style w:type="paragraph" w:styleId="Quote">
    <w:name w:val="Quote"/>
    <w:basedOn w:val="Normal"/>
    <w:next w:val="Normal"/>
    <w:link w:val="QuoteChar"/>
    <w:uiPriority w:val="29"/>
    <w:qFormat/>
    <w:rsid w:val="00DD2B68"/>
    <w:pPr>
      <w:spacing w:before="160" w:after="160" w:line="240" w:lineRule="auto"/>
      <w:ind w:left="720" w:right="720" w:firstLine="0"/>
      <w:contextualSpacing/>
    </w:pPr>
    <w:rPr>
      <w:rFonts w:ascii="Courier" w:hAnsi="Courier"/>
      <w:iCs/>
      <w:color w:val="000000"/>
      <w:sz w:val="16"/>
      <w:szCs w:val="16"/>
    </w:rPr>
  </w:style>
  <w:style w:type="character" w:customStyle="1" w:styleId="QuoteChar">
    <w:name w:val="Quote Char"/>
    <w:link w:val="Quote"/>
    <w:uiPriority w:val="29"/>
    <w:rsid w:val="00DD2B68"/>
    <w:rPr>
      <w:rFonts w:ascii="Courier" w:hAnsi="Courier"/>
      <w:iCs/>
      <w:noProof/>
      <w:color w:val="000000"/>
      <w:sz w:val="16"/>
      <w:szCs w:val="16"/>
    </w:rPr>
  </w:style>
  <w:style w:type="character" w:styleId="LineNumber">
    <w:name w:val="line number"/>
    <w:uiPriority w:val="99"/>
    <w:semiHidden/>
    <w:unhideWhenUsed/>
    <w:rsid w:val="00201B6B"/>
  </w:style>
  <w:style w:type="character" w:styleId="PlaceholderText">
    <w:name w:val="Placeholder Text"/>
    <w:uiPriority w:val="99"/>
    <w:semiHidden/>
    <w:rsid w:val="00804A62"/>
    <w:rPr>
      <w:color w:val="808080"/>
    </w:rPr>
  </w:style>
  <w:style w:type="paragraph" w:styleId="BalloonText">
    <w:name w:val="Balloon Text"/>
    <w:basedOn w:val="Normal"/>
    <w:link w:val="BalloonTextChar"/>
    <w:uiPriority w:val="99"/>
    <w:semiHidden/>
    <w:unhideWhenUsed/>
    <w:rsid w:val="00804A62"/>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804A62"/>
    <w:rPr>
      <w:rFonts w:ascii="Lucida Grande" w:hAnsi="Lucida Grande" w:cs="Lucida Grande"/>
      <w:noProof/>
      <w:sz w:val="18"/>
      <w:szCs w:val="18"/>
    </w:rPr>
  </w:style>
  <w:style w:type="paragraph" w:styleId="Caption">
    <w:name w:val="caption"/>
    <w:basedOn w:val="Normal"/>
    <w:next w:val="Normal"/>
    <w:uiPriority w:val="35"/>
    <w:unhideWhenUsed/>
    <w:qFormat/>
    <w:rsid w:val="004A7A34"/>
    <w:pPr>
      <w:keepNext/>
      <w:spacing w:before="120" w:after="40" w:line="240" w:lineRule="auto"/>
      <w:jc w:val="center"/>
    </w:pPr>
    <w:rPr>
      <w:sz w:val="20"/>
      <w:szCs w:val="20"/>
    </w:rPr>
  </w:style>
  <w:style w:type="character" w:styleId="Hyperlink">
    <w:name w:val="Hyperlink"/>
    <w:uiPriority w:val="99"/>
    <w:unhideWhenUsed/>
    <w:rsid w:val="00233F77"/>
    <w:rPr>
      <w:color w:val="0000FF"/>
      <w:u w:val="single"/>
    </w:rPr>
  </w:style>
  <w:style w:type="table" w:styleId="TableGrid">
    <w:name w:val="Table Grid"/>
    <w:basedOn w:val="TableNormal"/>
    <w:uiPriority w:val="59"/>
    <w:rsid w:val="00FC2E7E"/>
    <w:rPr>
      <w:rFonts w:ascii="Hoefler Text" w:hAnsi="Hoefler Text"/>
    </w:rPr>
    <w:tblPr>
      <w:tblInd w:w="0" w:type="dxa"/>
      <w:tblCellMar>
        <w:top w:w="0" w:type="dxa"/>
        <w:left w:w="108" w:type="dxa"/>
        <w:bottom w:w="0" w:type="dxa"/>
        <w:right w:w="108" w:type="dxa"/>
      </w:tblCellMar>
    </w:tblPr>
    <w:tblStylePr w:type="firstRow">
      <w:tblPr/>
      <w:tcPr>
        <w:tcBorders>
          <w:top w:val="nil"/>
          <w:left w:val="nil"/>
          <w:bottom w:val="double" w:sz="4" w:space="0" w:color="auto"/>
          <w:right w:val="nil"/>
          <w:insideH w:val="nil"/>
          <w:insideV w:val="nil"/>
          <w:tl2br w:val="nil"/>
          <w:tr2bl w:val="nil"/>
        </w:tcBorders>
      </w:tcPr>
    </w:tblStylePr>
  </w:style>
  <w:style w:type="character" w:customStyle="1" w:styleId="Heading1Char">
    <w:name w:val="Heading 1 Char"/>
    <w:link w:val="Heading1"/>
    <w:rsid w:val="008E10F5"/>
    <w:rPr>
      <w:rFonts w:ascii="Hoefler Text" w:hAnsi="Hoefler Text" w:cs="Arial"/>
      <w:bCs/>
      <w:noProof/>
      <w:sz w:val="28"/>
      <w:szCs w:val="32"/>
    </w:rPr>
  </w:style>
  <w:style w:type="character" w:customStyle="1" w:styleId="Heading2Char">
    <w:name w:val="Heading 2 Char"/>
    <w:link w:val="Heading2"/>
    <w:rsid w:val="008E10F5"/>
    <w:rPr>
      <w:rFonts w:ascii="Hoefler Text" w:hAnsi="Hoefler Text" w:cs="Arial"/>
      <w:bCs/>
      <w:iCs/>
      <w:noProof/>
      <w:szCs w:val="28"/>
    </w:rPr>
  </w:style>
  <w:style w:type="character" w:customStyle="1" w:styleId="Heading3Char">
    <w:name w:val="Heading 3 Char"/>
    <w:link w:val="Heading3"/>
    <w:rsid w:val="008E10F5"/>
    <w:rPr>
      <w:rFonts w:ascii="Hoefler Text" w:hAnsi="Hoefler Text" w:cs="Arial"/>
      <w:bCs/>
      <w:noProof/>
      <w:sz w:val="22"/>
      <w:szCs w:val="26"/>
    </w:rPr>
  </w:style>
  <w:style w:type="paragraph" w:styleId="ListParagraph">
    <w:name w:val="List Paragraph"/>
    <w:basedOn w:val="Normal"/>
    <w:uiPriority w:val="34"/>
    <w:qFormat/>
    <w:rsid w:val="007A54ED"/>
    <w:pPr>
      <w:ind w:left="720"/>
      <w:contextualSpacing/>
    </w:pPr>
  </w:style>
  <w:style w:type="character" w:styleId="FollowedHyperlink">
    <w:name w:val="FollowedHyperlink"/>
    <w:basedOn w:val="DefaultParagraphFont"/>
    <w:uiPriority w:val="99"/>
    <w:semiHidden/>
    <w:unhideWhenUsed/>
    <w:rsid w:val="002C2163"/>
    <w:rPr>
      <w:color w:val="800080" w:themeColor="followedHyperlink"/>
      <w:u w:val="single"/>
    </w:rPr>
  </w:style>
  <w:style w:type="character" w:styleId="CommentReference">
    <w:name w:val="annotation reference"/>
    <w:basedOn w:val="DefaultParagraphFont"/>
    <w:uiPriority w:val="99"/>
    <w:semiHidden/>
    <w:unhideWhenUsed/>
    <w:rsid w:val="00076ABC"/>
    <w:rPr>
      <w:sz w:val="16"/>
      <w:szCs w:val="16"/>
    </w:rPr>
  </w:style>
  <w:style w:type="paragraph" w:styleId="CommentText">
    <w:name w:val="annotation text"/>
    <w:basedOn w:val="Normal"/>
    <w:link w:val="CommentTextChar"/>
    <w:uiPriority w:val="99"/>
    <w:semiHidden/>
    <w:unhideWhenUsed/>
    <w:rsid w:val="00076ABC"/>
    <w:pPr>
      <w:spacing w:line="240" w:lineRule="auto"/>
    </w:pPr>
    <w:rPr>
      <w:sz w:val="20"/>
      <w:szCs w:val="20"/>
    </w:rPr>
  </w:style>
  <w:style w:type="character" w:customStyle="1" w:styleId="CommentTextChar">
    <w:name w:val="Comment Text Char"/>
    <w:basedOn w:val="DefaultParagraphFont"/>
    <w:link w:val="CommentText"/>
    <w:uiPriority w:val="99"/>
    <w:semiHidden/>
    <w:rsid w:val="00076ABC"/>
    <w:rPr>
      <w:rFonts w:ascii="Hoefler Text" w:hAnsi="Hoefler Text"/>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392783">
      <w:bodyDiv w:val="1"/>
      <w:marLeft w:val="0"/>
      <w:marRight w:val="0"/>
      <w:marTop w:val="0"/>
      <w:marBottom w:val="0"/>
      <w:divBdr>
        <w:top w:val="none" w:sz="0" w:space="0" w:color="auto"/>
        <w:left w:val="none" w:sz="0" w:space="0" w:color="auto"/>
        <w:bottom w:val="none" w:sz="0" w:space="0" w:color="auto"/>
        <w:right w:val="none" w:sz="0" w:space="0" w:color="auto"/>
      </w:divBdr>
    </w:div>
    <w:div w:id="541749195">
      <w:bodyDiv w:val="1"/>
      <w:marLeft w:val="0"/>
      <w:marRight w:val="0"/>
      <w:marTop w:val="0"/>
      <w:marBottom w:val="0"/>
      <w:divBdr>
        <w:top w:val="none" w:sz="0" w:space="0" w:color="auto"/>
        <w:left w:val="none" w:sz="0" w:space="0" w:color="auto"/>
        <w:bottom w:val="none" w:sz="0" w:space="0" w:color="auto"/>
        <w:right w:val="none" w:sz="0" w:space="0" w:color="auto"/>
      </w:divBdr>
    </w:div>
    <w:div w:id="1136989376">
      <w:bodyDiv w:val="1"/>
      <w:marLeft w:val="0"/>
      <w:marRight w:val="0"/>
      <w:marTop w:val="0"/>
      <w:marBottom w:val="0"/>
      <w:divBdr>
        <w:top w:val="none" w:sz="0" w:space="0" w:color="auto"/>
        <w:left w:val="none" w:sz="0" w:space="0" w:color="auto"/>
        <w:bottom w:val="none" w:sz="0" w:space="0" w:color="auto"/>
        <w:right w:val="none" w:sz="0" w:space="0" w:color="auto"/>
      </w:divBdr>
    </w:div>
    <w:div w:id="187010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osfire-datareductionpipeline.github.io/MosfireDRP/"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sb.stsci.edu/ureka/" TargetMode="External"/><Relationship Id="rId11" Type="http://schemas.openxmlformats.org/officeDocument/2006/relationships/hyperlink" Target="https://keck-datareductionpipelines.github.io/MosfireDRP/" TargetMode="External"/><Relationship Id="rId12" Type="http://schemas.openxmlformats.org/officeDocument/2006/relationships/hyperlink" Target="https://github.com/keck-DataReductionPipelines/MosfireDRP.git" TargetMode="External"/><Relationship Id="rId13" Type="http://schemas.openxmlformats.org/officeDocument/2006/relationships/hyperlink" Target="http://www2.keck.hawaii.edu/inst/mosfire/.cshrc" TargetMode="External"/><Relationship Id="rId14" Type="http://schemas.openxmlformats.org/officeDocument/2006/relationships/hyperlink" Target="https://koa.ipac.caltech.edu/cgi-bin/KOA/nph-KOAlogin" TargetMode="External"/><Relationship Id="rId15" Type="http://schemas.openxmlformats.org/officeDocument/2006/relationships/hyperlink" Target="ftp://ftp.keck.hawaii.edu/pub/ObservingTools/common" TargetMode="External"/><Relationship Id="rId16" Type="http://schemas.openxmlformats.org/officeDocument/2006/relationships/hyperlink" Target="http://mosfire.googlecode.com/files/DRP_Test_Case_Hband.zip"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npk:Library:Application%20Support:Microsoft:Office:User%20Templates:My%20Templates:Konidar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FAD8B-4384-2045-8B2C-A35582A6F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Konidaris.dot</Template>
  <TotalTime>2</TotalTime>
  <Pages>27</Pages>
  <Words>7058</Words>
  <Characters>40237</Characters>
  <Application>Microsoft Macintosh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Konidaris</dc:creator>
  <cp:keywords/>
  <dc:description/>
  <cp:lastModifiedBy>Luca Rizzi</cp:lastModifiedBy>
  <cp:revision>3</cp:revision>
  <cp:lastPrinted>2014-06-20T07:34:00Z</cp:lastPrinted>
  <dcterms:created xsi:type="dcterms:W3CDTF">2015-06-18T21:49:00Z</dcterms:created>
  <dcterms:modified xsi:type="dcterms:W3CDTF">2015-07-10T01:31:00Z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